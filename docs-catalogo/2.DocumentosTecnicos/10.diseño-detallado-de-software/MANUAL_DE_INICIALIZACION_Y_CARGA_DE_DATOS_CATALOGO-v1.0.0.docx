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72A6659" w14:textId="77777777" w:rsidR="00D9312B" w:rsidRPr="00040165" w:rsidRDefault="00D9312B" w:rsidP="000B1BB4">
      <w:pPr>
        <w:rPr>
          <w:rFonts w:cstheme="minorHAnsi"/>
          <w:b/>
          <w:u w:val="single"/>
        </w:rPr>
      </w:pPr>
      <w:bookmarkStart w:id="0" w:name="_Toc126401271"/>
      <w:bookmarkStart w:id="1" w:name="_Toc175022955"/>
    </w:p>
    <w:p w14:paraId="0A37501D" w14:textId="77777777" w:rsidR="00D9312B" w:rsidRPr="00040165" w:rsidRDefault="00D9312B" w:rsidP="000B1BB4">
      <w:pPr>
        <w:rPr>
          <w:rFonts w:cstheme="minorHAnsi"/>
        </w:rPr>
      </w:pPr>
    </w:p>
    <w:p w14:paraId="5DAB6C7B" w14:textId="77777777" w:rsidR="00225CE0" w:rsidRPr="00040165" w:rsidRDefault="00225CE0" w:rsidP="000B1BB4">
      <w:pPr>
        <w:rPr>
          <w:rFonts w:cstheme="minorHAnsi"/>
        </w:rPr>
      </w:pPr>
    </w:p>
    <w:p w14:paraId="02EB378F" w14:textId="77777777" w:rsidR="00225CE0" w:rsidRPr="00040165" w:rsidRDefault="002B53FF" w:rsidP="000B1BB4">
      <w:pPr>
        <w:jc w:val="center"/>
        <w:rPr>
          <w:rFonts w:cstheme="minorHAnsi"/>
        </w:rPr>
      </w:pPr>
      <w:r w:rsidRPr="00040165">
        <w:rPr>
          <w:rFonts w:cstheme="minorHAnsi"/>
          <w:noProof/>
          <w:szCs w:val="20"/>
          <w:lang w:eastAsia="es-PE"/>
        </w:rPr>
        <w:drawing>
          <wp:inline distT="0" distB="0" distL="0" distR="0" wp14:anchorId="66E81479" wp14:editId="706649C2">
            <wp:extent cx="3359785" cy="786765"/>
            <wp:effectExtent l="0" t="0" r="0" b="0"/>
            <wp:docPr id="1" name="Imagen 1" descr="Descripción: neoLogo%20e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 descr="Descripción: neoLogo%20edu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9785" cy="786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05A809" w14:textId="77777777" w:rsidR="00225CE0" w:rsidRPr="00040165" w:rsidRDefault="00225CE0" w:rsidP="000B1BB4">
      <w:pPr>
        <w:rPr>
          <w:rFonts w:cstheme="minorHAnsi"/>
        </w:rPr>
      </w:pPr>
    </w:p>
    <w:p w14:paraId="5A39BBE3" w14:textId="77777777" w:rsidR="00225CE0" w:rsidRPr="00040165" w:rsidRDefault="00225CE0" w:rsidP="000B1BB4">
      <w:pPr>
        <w:rPr>
          <w:rFonts w:cstheme="minorHAnsi"/>
        </w:rPr>
      </w:pPr>
    </w:p>
    <w:p w14:paraId="41C8F396" w14:textId="77777777" w:rsidR="00225CE0" w:rsidRPr="00040165" w:rsidRDefault="00225CE0" w:rsidP="000B1BB4">
      <w:pPr>
        <w:rPr>
          <w:rFonts w:cstheme="minorHAnsi"/>
        </w:rPr>
      </w:pPr>
    </w:p>
    <w:p w14:paraId="72A3D3EC" w14:textId="77777777" w:rsidR="00225CE0" w:rsidRPr="00040165" w:rsidRDefault="00225CE0" w:rsidP="000B1BB4">
      <w:pPr>
        <w:rPr>
          <w:rFonts w:cstheme="minorHAnsi"/>
        </w:rPr>
      </w:pPr>
    </w:p>
    <w:p w14:paraId="0D0B940D" w14:textId="77777777" w:rsidR="00225CE0" w:rsidRPr="00040165" w:rsidRDefault="00225CE0" w:rsidP="000B1BB4">
      <w:pPr>
        <w:rPr>
          <w:rFonts w:cstheme="minorHAnsi"/>
        </w:rPr>
      </w:pPr>
    </w:p>
    <w:p w14:paraId="0E27B00A" w14:textId="77777777" w:rsidR="00225CE0" w:rsidRPr="00040165" w:rsidRDefault="00225CE0" w:rsidP="000B1BB4">
      <w:pPr>
        <w:rPr>
          <w:rFonts w:cstheme="minorHAnsi"/>
        </w:rPr>
      </w:pPr>
    </w:p>
    <w:p w14:paraId="60061E4C" w14:textId="77777777" w:rsidR="00225CE0" w:rsidRPr="00040165" w:rsidRDefault="00225CE0" w:rsidP="000B1BB4">
      <w:pPr>
        <w:rPr>
          <w:rFonts w:cstheme="minorHAnsi"/>
        </w:rPr>
      </w:pPr>
    </w:p>
    <w:p w14:paraId="3A061318" w14:textId="77777777" w:rsidR="006B306B" w:rsidRPr="00040165" w:rsidRDefault="006B306B" w:rsidP="00C755BC">
      <w:pPr>
        <w:pStyle w:val="Cartula1"/>
        <w:suppressAutoHyphens/>
        <w:spacing w:after="0" w:line="240" w:lineRule="auto"/>
        <w:ind w:right="140"/>
        <w:rPr>
          <w:rFonts w:cstheme="minorHAnsi"/>
          <w:b w:val="0"/>
          <w:szCs w:val="40"/>
          <w:lang w:eastAsia="zh-CN"/>
        </w:rPr>
      </w:pPr>
      <w:r w:rsidRPr="00040165">
        <w:rPr>
          <w:rFonts w:cstheme="minorHAnsi"/>
          <w:b w:val="0"/>
          <w:szCs w:val="40"/>
          <w:lang w:eastAsia="zh-CN"/>
        </w:rPr>
        <w:t>Manual de Inicialización y Carga de datos</w:t>
      </w:r>
    </w:p>
    <w:p w14:paraId="57B0861A" w14:textId="3EDF239B" w:rsidR="006B306B" w:rsidRPr="00040165" w:rsidRDefault="006B306B" w:rsidP="00C755BC">
      <w:pPr>
        <w:pStyle w:val="Cartula1"/>
        <w:suppressAutoHyphens/>
        <w:spacing w:after="0" w:line="240" w:lineRule="auto"/>
        <w:ind w:right="140"/>
        <w:rPr>
          <w:rFonts w:cstheme="minorHAnsi"/>
          <w:b w:val="0"/>
          <w:szCs w:val="40"/>
          <w:lang w:eastAsia="zh-CN"/>
        </w:rPr>
      </w:pPr>
      <w:r w:rsidRPr="00040165">
        <w:rPr>
          <w:rFonts w:cstheme="minorHAnsi"/>
          <w:b w:val="0"/>
          <w:szCs w:val="40"/>
          <w:lang w:eastAsia="zh-CN"/>
        </w:rPr>
        <w:t xml:space="preserve">Versión </w:t>
      </w:r>
      <w:r w:rsidR="008571D8">
        <w:rPr>
          <w:rFonts w:cstheme="minorHAnsi"/>
          <w:b w:val="0"/>
          <w:szCs w:val="40"/>
          <w:lang w:eastAsia="zh-CN"/>
        </w:rPr>
        <w:t>2</w:t>
      </w:r>
      <w:r w:rsidRPr="00040165">
        <w:rPr>
          <w:rFonts w:cstheme="minorHAnsi"/>
          <w:b w:val="0"/>
          <w:szCs w:val="40"/>
          <w:lang w:eastAsia="zh-CN"/>
        </w:rPr>
        <w:t>.0.0</w:t>
      </w:r>
    </w:p>
    <w:p w14:paraId="44EAFD9C" w14:textId="77777777" w:rsidR="001F1BAE" w:rsidRPr="00040165" w:rsidRDefault="001F1BAE" w:rsidP="000B1BB4">
      <w:pPr>
        <w:jc w:val="center"/>
        <w:rPr>
          <w:rFonts w:cstheme="minorHAnsi"/>
          <w:bCs/>
          <w:sz w:val="32"/>
          <w:szCs w:val="32"/>
        </w:rPr>
      </w:pPr>
    </w:p>
    <w:p w14:paraId="6F3E2572" w14:textId="77777777" w:rsidR="001F1BAE" w:rsidRPr="00040165" w:rsidRDefault="002B53FF" w:rsidP="000B1BB4">
      <w:pPr>
        <w:jc w:val="center"/>
        <w:rPr>
          <w:rFonts w:cstheme="minorHAnsi"/>
          <w:sz w:val="40"/>
          <w:szCs w:val="40"/>
        </w:rPr>
      </w:pPr>
      <w:r w:rsidRPr="00040165">
        <w:rPr>
          <w:rFonts w:cstheme="minorHAnsi"/>
          <w:noProof/>
          <w:sz w:val="40"/>
          <w:szCs w:val="40"/>
          <w:lang w:eastAsia="es-PE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1F289595" wp14:editId="72FF4393">
                <wp:simplePos x="0" y="0"/>
                <wp:positionH relativeFrom="column">
                  <wp:posOffset>228600</wp:posOffset>
                </wp:positionH>
                <wp:positionV relativeFrom="paragraph">
                  <wp:posOffset>153670</wp:posOffset>
                </wp:positionV>
                <wp:extent cx="5372100" cy="0"/>
                <wp:effectExtent l="5080" t="10795" r="13970" b="8255"/>
                <wp:wrapNone/>
                <wp:docPr id="14" name="Lin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3721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line w14:anchorId="3145649F" id="Line 7" o:spid="_x0000_s1026" style="position:absolute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8pt,12.1pt" to="441pt,12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"/>
            </w:pict>
          </mc:Fallback>
        </mc:AlternateContent>
      </w:r>
    </w:p>
    <w:p w14:paraId="346822E8" w14:textId="77777777" w:rsidR="00227D89" w:rsidRPr="00040165" w:rsidRDefault="003E5450" w:rsidP="6AC7CC8F">
      <w:pPr>
        <w:widowControl w:val="0"/>
        <w:spacing w:after="200"/>
        <w:ind w:firstLine="426"/>
        <w:jc w:val="center"/>
        <w:rPr>
          <w:i/>
          <w:iCs/>
          <w:sz w:val="32"/>
          <w:szCs w:val="32"/>
          <w:lang w:val="es-ES"/>
        </w:rPr>
      </w:pPr>
      <w:r w:rsidRPr="6AC7CC8F">
        <w:rPr>
          <w:i/>
          <w:iCs/>
          <w:sz w:val="32"/>
          <w:szCs w:val="32"/>
          <w:lang w:val="es-ES"/>
        </w:rPr>
        <w:t>Proyecto:</w:t>
      </w:r>
    </w:p>
    <w:p w14:paraId="076BFAA4" w14:textId="77777777" w:rsidR="00B8170E" w:rsidRPr="00040165" w:rsidRDefault="00B8170E" w:rsidP="00C755BC">
      <w:pPr>
        <w:pStyle w:val="Cartula1"/>
        <w:suppressAutoHyphens/>
        <w:spacing w:after="0" w:line="240" w:lineRule="auto"/>
        <w:ind w:right="-142"/>
        <w:rPr>
          <w:rFonts w:cstheme="minorHAnsi"/>
          <w:i/>
          <w:szCs w:val="22"/>
          <w:lang w:eastAsia="zh-CN"/>
        </w:rPr>
      </w:pPr>
      <w:r w:rsidRPr="00040165">
        <w:rPr>
          <w:rFonts w:cstheme="minorHAnsi"/>
          <w:i/>
          <w:szCs w:val="22"/>
          <w:lang w:eastAsia="zh-CN"/>
        </w:rPr>
        <w:t>Mejora del Sistema de Atención de Ticket para la Mesa de Ayuda – GLPI</w:t>
      </w:r>
    </w:p>
    <w:p w14:paraId="4B94D5A5" w14:textId="77777777" w:rsidR="00B8170E" w:rsidRPr="00040165" w:rsidRDefault="00B8170E" w:rsidP="6AC7CC8F">
      <w:pPr>
        <w:pStyle w:val="Cartula1"/>
        <w:suppressAutoHyphens/>
        <w:spacing w:after="0" w:line="240" w:lineRule="auto"/>
        <w:ind w:right="-142"/>
        <w:rPr>
          <w:rFonts w:cstheme="minorBidi"/>
          <w:i/>
          <w:iCs/>
          <w:lang w:eastAsia="zh-CN"/>
        </w:rPr>
      </w:pPr>
    </w:p>
    <w:p w14:paraId="5F2926DB" w14:textId="77777777" w:rsidR="001F1BAE" w:rsidRPr="00040165" w:rsidRDefault="002B53FF" w:rsidP="6AC7CC8F">
      <w:pPr>
        <w:jc w:val="center"/>
        <w:rPr>
          <w:i/>
          <w:iCs/>
          <w:sz w:val="40"/>
          <w:szCs w:val="40"/>
        </w:rPr>
      </w:pPr>
      <w:r w:rsidRPr="00040165">
        <w:rPr>
          <w:rFonts w:cstheme="minorHAnsi"/>
          <w:noProof/>
          <w:sz w:val="40"/>
          <w:szCs w:val="40"/>
          <w:lang w:eastAsia="es-PE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45D0656C" wp14:editId="66CFC65C">
                <wp:simplePos x="0" y="0"/>
                <wp:positionH relativeFrom="column">
                  <wp:posOffset>228600</wp:posOffset>
                </wp:positionH>
                <wp:positionV relativeFrom="paragraph">
                  <wp:posOffset>104140</wp:posOffset>
                </wp:positionV>
                <wp:extent cx="5372100" cy="0"/>
                <wp:effectExtent l="5080" t="10160" r="13970" b="8890"/>
                <wp:wrapNone/>
                <wp:docPr id="13" name="Lin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3721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line w14:anchorId="2C97E422" id="Line 6" o:spid="_x0000_s1026" style="position:absolute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8pt,8.2pt" to="441pt,8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"/>
            </w:pict>
          </mc:Fallback>
        </mc:AlternateContent>
      </w:r>
    </w:p>
    <w:p w14:paraId="3DEEC669" w14:textId="77777777" w:rsidR="006B306B" w:rsidRPr="00040165" w:rsidRDefault="006B306B" w:rsidP="000B1BB4">
      <w:pPr>
        <w:jc w:val="center"/>
        <w:rPr>
          <w:rFonts w:cstheme="minorHAnsi"/>
          <w:sz w:val="40"/>
          <w:szCs w:val="40"/>
        </w:rPr>
      </w:pPr>
    </w:p>
    <w:p w14:paraId="3656B9AB" w14:textId="77777777" w:rsidR="006B306B" w:rsidRPr="00040165" w:rsidRDefault="006B306B" w:rsidP="006B306B">
      <w:pPr>
        <w:rPr>
          <w:rFonts w:cstheme="minorHAnsi"/>
        </w:rPr>
      </w:pPr>
    </w:p>
    <w:p w14:paraId="45FB0818" w14:textId="77777777" w:rsidR="001F1BAE" w:rsidRPr="00040165" w:rsidRDefault="001F1BAE" w:rsidP="000B1BB4">
      <w:pPr>
        <w:jc w:val="center"/>
        <w:rPr>
          <w:rFonts w:cstheme="minorHAnsi"/>
          <w:sz w:val="40"/>
          <w:szCs w:val="40"/>
        </w:rPr>
      </w:pPr>
    </w:p>
    <w:p w14:paraId="049F31CB" w14:textId="77777777" w:rsidR="00225CE0" w:rsidRPr="00040165" w:rsidRDefault="00225CE0" w:rsidP="000B1BB4">
      <w:pPr>
        <w:rPr>
          <w:rFonts w:cstheme="minorHAnsi"/>
        </w:rPr>
      </w:pPr>
    </w:p>
    <w:p w14:paraId="53128261" w14:textId="77777777" w:rsidR="00225CE0" w:rsidRPr="00040165" w:rsidRDefault="00225CE0" w:rsidP="000B1BB4">
      <w:pPr>
        <w:rPr>
          <w:rFonts w:cstheme="minorHAnsi"/>
        </w:rPr>
      </w:pPr>
    </w:p>
    <w:p w14:paraId="4DDBEF00" w14:textId="77777777" w:rsidR="00225CE0" w:rsidRPr="00040165" w:rsidRDefault="00225CE0" w:rsidP="000B1BB4">
      <w:pPr>
        <w:jc w:val="center"/>
        <w:rPr>
          <w:rFonts w:cstheme="minorHAnsi"/>
          <w:b/>
          <w:sz w:val="24"/>
        </w:rPr>
      </w:pPr>
    </w:p>
    <w:p w14:paraId="7F6A57FD" w14:textId="77777777" w:rsidR="001F1BAE" w:rsidRPr="00040165" w:rsidRDefault="001F1BAE" w:rsidP="000B1BB4">
      <w:pPr>
        <w:jc w:val="center"/>
        <w:rPr>
          <w:rFonts w:cstheme="minorHAnsi"/>
          <w:b/>
        </w:rPr>
      </w:pPr>
      <w:r w:rsidRPr="00040165">
        <w:rPr>
          <w:rFonts w:cstheme="minorHAnsi"/>
          <w:b/>
        </w:rPr>
        <w:lastRenderedPageBreak/>
        <w:t>Identificación del documento</w:t>
      </w:r>
    </w:p>
    <w:p w14:paraId="3461D779" w14:textId="77777777" w:rsidR="001F1BAE" w:rsidRPr="00040165" w:rsidRDefault="001F1BAE" w:rsidP="000B1BB4">
      <w:pPr>
        <w:jc w:val="center"/>
        <w:rPr>
          <w:rFonts w:cstheme="minorHAnsi"/>
          <w:b/>
          <w:szCs w:val="20"/>
        </w:rPr>
      </w:pPr>
    </w:p>
    <w:tbl>
      <w:tblPr>
        <w:tblpPr w:leftFromText="141" w:rightFromText="141" w:vertAnchor="text" w:horzAnchor="margin" w:tblpXSpec="center" w:tblpY="115"/>
        <w:tblW w:w="9039" w:type="dxa"/>
        <w:tblLayout w:type="fixed"/>
        <w:tblLook w:val="01E0" w:firstRow="1" w:lastRow="1" w:firstColumn="1" w:lastColumn="1" w:noHBand="0" w:noVBand="0"/>
      </w:tblPr>
      <w:tblGrid>
        <w:gridCol w:w="1400"/>
        <w:gridCol w:w="2110"/>
        <w:gridCol w:w="1985"/>
        <w:gridCol w:w="1417"/>
        <w:gridCol w:w="2127"/>
      </w:tblGrid>
      <w:tr w:rsidR="00B05177" w:rsidRPr="0002666E" w14:paraId="333FCBED" w14:textId="77777777" w:rsidTr="00872E21">
        <w:trPr>
          <w:trHeight w:val="422"/>
        </w:trPr>
        <w:tc>
          <w:tcPr>
            <w:tcW w:w="1400" w:type="dxa"/>
            <w:tcBorders>
              <w:top w:val="single" w:sz="4" w:space="0" w:color="auto"/>
              <w:bottom w:val="single" w:sz="4" w:space="0" w:color="auto"/>
            </w:tcBorders>
            <w:shd w:val="clear" w:color="000000" w:fill="D9D9D9"/>
            <w:vAlign w:val="center"/>
          </w:tcPr>
          <w:p w14:paraId="587EE127" w14:textId="77777777" w:rsidR="00B05177" w:rsidRPr="0002666E" w:rsidRDefault="00B05177" w:rsidP="00872E21">
            <w:pPr>
              <w:rPr>
                <w:rFonts w:cstheme="minorHAnsi"/>
                <w:szCs w:val="20"/>
              </w:rPr>
            </w:pPr>
            <w:r w:rsidRPr="0002666E">
              <w:rPr>
                <w:rFonts w:cstheme="minorHAnsi"/>
                <w:szCs w:val="20"/>
              </w:rPr>
              <w:t>Ítem</w:t>
            </w:r>
          </w:p>
        </w:tc>
        <w:tc>
          <w:tcPr>
            <w:tcW w:w="2110" w:type="dxa"/>
            <w:tcBorders>
              <w:top w:val="single" w:sz="4" w:space="0" w:color="auto"/>
              <w:left w:val="nil"/>
              <w:bottom w:val="single" w:sz="4" w:space="0" w:color="auto"/>
            </w:tcBorders>
            <w:shd w:val="clear" w:color="000000" w:fill="D9D9D9"/>
            <w:vAlign w:val="center"/>
          </w:tcPr>
          <w:p w14:paraId="67D95E88" w14:textId="77777777" w:rsidR="00B05177" w:rsidRPr="0002666E" w:rsidRDefault="00B05177" w:rsidP="00872E21">
            <w:pPr>
              <w:rPr>
                <w:rFonts w:cstheme="minorHAnsi"/>
                <w:szCs w:val="20"/>
              </w:rPr>
            </w:pPr>
            <w:r w:rsidRPr="0002666E">
              <w:rPr>
                <w:rFonts w:cstheme="minorHAnsi"/>
                <w:szCs w:val="20"/>
              </w:rPr>
              <w:t>Nombre</w:t>
            </w:r>
          </w:p>
        </w:tc>
        <w:tc>
          <w:tcPr>
            <w:tcW w:w="1985" w:type="dxa"/>
            <w:tcBorders>
              <w:top w:val="single" w:sz="4" w:space="0" w:color="auto"/>
              <w:bottom w:val="single" w:sz="4" w:space="0" w:color="auto"/>
            </w:tcBorders>
            <w:shd w:val="clear" w:color="000000" w:fill="D9D9D9"/>
            <w:vAlign w:val="center"/>
          </w:tcPr>
          <w:p w14:paraId="076C8727" w14:textId="77777777" w:rsidR="00B05177" w:rsidRPr="0002666E" w:rsidRDefault="00B05177" w:rsidP="00872E21">
            <w:pPr>
              <w:rPr>
                <w:rFonts w:cstheme="minorHAnsi"/>
                <w:szCs w:val="20"/>
              </w:rPr>
            </w:pPr>
            <w:r w:rsidRPr="0002666E">
              <w:rPr>
                <w:rFonts w:cstheme="minorHAnsi"/>
                <w:szCs w:val="20"/>
              </w:rPr>
              <w:t>Cargo</w:t>
            </w:r>
          </w:p>
        </w:tc>
        <w:tc>
          <w:tcPr>
            <w:tcW w:w="1417" w:type="dxa"/>
            <w:tcBorders>
              <w:top w:val="single" w:sz="4" w:space="0" w:color="auto"/>
              <w:bottom w:val="single" w:sz="4" w:space="0" w:color="auto"/>
            </w:tcBorders>
            <w:shd w:val="clear" w:color="000000" w:fill="D9D9D9"/>
            <w:vAlign w:val="center"/>
          </w:tcPr>
          <w:p w14:paraId="48FF8E3E" w14:textId="77777777" w:rsidR="00B05177" w:rsidRPr="0002666E" w:rsidRDefault="00B05177" w:rsidP="00872E21">
            <w:pPr>
              <w:rPr>
                <w:rFonts w:cstheme="minorHAnsi"/>
                <w:szCs w:val="20"/>
              </w:rPr>
            </w:pPr>
            <w:r w:rsidRPr="0002666E">
              <w:rPr>
                <w:rFonts w:cstheme="minorHAnsi"/>
                <w:szCs w:val="20"/>
              </w:rPr>
              <w:t>Fecha</w:t>
            </w:r>
          </w:p>
        </w:tc>
        <w:tc>
          <w:tcPr>
            <w:tcW w:w="2127" w:type="dxa"/>
            <w:tcBorders>
              <w:top w:val="single" w:sz="4" w:space="0" w:color="auto"/>
              <w:bottom w:val="single" w:sz="4" w:space="0" w:color="auto"/>
            </w:tcBorders>
            <w:shd w:val="clear" w:color="000000" w:fill="D9D9D9"/>
            <w:vAlign w:val="center"/>
          </w:tcPr>
          <w:p w14:paraId="7C15739C" w14:textId="77777777" w:rsidR="00B05177" w:rsidRPr="0002666E" w:rsidRDefault="00B05177" w:rsidP="00872E21">
            <w:pPr>
              <w:rPr>
                <w:rFonts w:cstheme="minorHAnsi"/>
                <w:szCs w:val="20"/>
              </w:rPr>
            </w:pPr>
            <w:r w:rsidRPr="0002666E">
              <w:rPr>
                <w:rFonts w:cstheme="minorHAnsi"/>
                <w:szCs w:val="20"/>
              </w:rPr>
              <w:t>Firma</w:t>
            </w:r>
          </w:p>
        </w:tc>
      </w:tr>
      <w:tr w:rsidR="00B05177" w:rsidRPr="0002666E" w14:paraId="576BC484" w14:textId="77777777" w:rsidTr="00872E21">
        <w:trPr>
          <w:trHeight w:val="1268"/>
        </w:trPr>
        <w:tc>
          <w:tcPr>
            <w:tcW w:w="1400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14:paraId="2B093820" w14:textId="77777777" w:rsidR="00B05177" w:rsidRPr="0002666E" w:rsidRDefault="00B05177" w:rsidP="00872E21">
            <w:pPr>
              <w:ind w:right="50"/>
              <w:rPr>
                <w:rFonts w:cstheme="minorHAnsi"/>
                <w:szCs w:val="20"/>
              </w:rPr>
            </w:pPr>
            <w:r w:rsidRPr="0002666E">
              <w:rPr>
                <w:rFonts w:cstheme="minorHAnsi"/>
                <w:szCs w:val="20"/>
              </w:rPr>
              <w:t>Elaboración</w:t>
            </w:r>
          </w:p>
        </w:tc>
        <w:tc>
          <w:tcPr>
            <w:tcW w:w="2110" w:type="dxa"/>
            <w:tcBorders>
              <w:top w:val="single" w:sz="4" w:space="0" w:color="auto"/>
              <w:left w:val="nil"/>
              <w:bottom w:val="single" w:sz="4" w:space="0" w:color="auto"/>
            </w:tcBorders>
            <w:shd w:val="clear" w:color="auto" w:fill="FFFFFF"/>
            <w:vAlign w:val="center"/>
          </w:tcPr>
          <w:p w14:paraId="4E290FB9" w14:textId="77777777" w:rsidR="00B05177" w:rsidRPr="0002666E" w:rsidRDefault="00B05177" w:rsidP="00872E21">
            <w:pPr>
              <w:ind w:right="34"/>
              <w:rPr>
                <w:rFonts w:cstheme="minorHAnsi"/>
                <w:szCs w:val="20"/>
              </w:rPr>
            </w:pPr>
            <w:r w:rsidRPr="0002666E">
              <w:rPr>
                <w:rFonts w:cstheme="minorHAnsi"/>
                <w:szCs w:val="20"/>
              </w:rPr>
              <w:t>Juan Tovar</w:t>
            </w:r>
          </w:p>
        </w:tc>
        <w:tc>
          <w:tcPr>
            <w:tcW w:w="1985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14:paraId="40DA14ED" w14:textId="77777777" w:rsidR="00B05177" w:rsidRPr="0002666E" w:rsidRDefault="00B05177" w:rsidP="00872E21">
            <w:pPr>
              <w:ind w:right="34"/>
              <w:rPr>
                <w:rFonts w:cstheme="minorHAnsi"/>
                <w:szCs w:val="20"/>
              </w:rPr>
            </w:pPr>
            <w:r>
              <w:rPr>
                <w:rFonts w:cstheme="minorHAnsi"/>
                <w:szCs w:val="20"/>
              </w:rPr>
              <w:t>BD</w:t>
            </w:r>
          </w:p>
        </w:tc>
        <w:tc>
          <w:tcPr>
            <w:tcW w:w="1417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14:paraId="576AF181" w14:textId="1F581E20" w:rsidR="00B05177" w:rsidRPr="0002666E" w:rsidRDefault="00386AAE" w:rsidP="00386AAE">
            <w:pPr>
              <w:ind w:left="35" w:right="33"/>
              <w:rPr>
                <w:rFonts w:cstheme="minorHAnsi"/>
                <w:szCs w:val="20"/>
              </w:rPr>
            </w:pPr>
            <w:r>
              <w:rPr>
                <w:rFonts w:cstheme="minorHAnsi"/>
                <w:szCs w:val="20"/>
              </w:rPr>
              <w:t>19</w:t>
            </w:r>
            <w:r w:rsidR="00B05177">
              <w:rPr>
                <w:rFonts w:cstheme="minorHAnsi"/>
                <w:szCs w:val="20"/>
              </w:rPr>
              <w:t>.</w:t>
            </w:r>
            <w:r>
              <w:rPr>
                <w:rFonts w:cstheme="minorHAnsi"/>
                <w:szCs w:val="20"/>
              </w:rPr>
              <w:t>10</w:t>
            </w:r>
            <w:r w:rsidR="00B05177">
              <w:rPr>
                <w:rFonts w:cstheme="minorHAnsi"/>
                <w:szCs w:val="20"/>
              </w:rPr>
              <w:t>.2022</w:t>
            </w:r>
          </w:p>
        </w:tc>
        <w:tc>
          <w:tcPr>
            <w:tcW w:w="2127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</w:tcPr>
          <w:p w14:paraId="3CF2D8B6" w14:textId="75458913" w:rsidR="00B05177" w:rsidRPr="0002666E" w:rsidRDefault="00136574" w:rsidP="00872E21">
            <w:pPr>
              <w:ind w:left="35"/>
              <w:rPr>
                <w:rFonts w:cstheme="minorHAnsi"/>
                <w:color w:val="0000FF"/>
                <w:szCs w:val="20"/>
              </w:rPr>
            </w:pPr>
            <w:r>
              <w:rPr>
                <w:noProof/>
                <w:lang w:eastAsia="es-PE"/>
              </w:rPr>
              <w:drawing>
                <wp:anchor distT="0" distB="0" distL="114300" distR="114300" simplePos="0" relativeHeight="251659264" behindDoc="0" locked="0" layoutInCell="1" allowOverlap="1" wp14:anchorId="07A89471" wp14:editId="017CFC3E">
                  <wp:simplePos x="0" y="0"/>
                  <wp:positionH relativeFrom="column">
                    <wp:posOffset>17780</wp:posOffset>
                  </wp:positionH>
                  <wp:positionV relativeFrom="paragraph">
                    <wp:posOffset>187241</wp:posOffset>
                  </wp:positionV>
                  <wp:extent cx="1095375" cy="474345"/>
                  <wp:effectExtent l="0" t="0" r="9525" b="1905"/>
                  <wp:wrapNone/>
                  <wp:docPr id="4" name="Imagen 4" descr="C:\Users\SERVICIODEAYUDA6\AppData\Local\Microsoft\Windows\INetCache\Content.Word\sig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Users\SERVICIODEAYUDA6\AppData\Local\Microsoft\Windows\INetCache\Content.Word\sign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95375" cy="4743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B05177" w:rsidRPr="0002666E" w14:paraId="00B1D4D4" w14:textId="77777777" w:rsidTr="00872E21">
        <w:trPr>
          <w:trHeight w:val="1402"/>
        </w:trPr>
        <w:tc>
          <w:tcPr>
            <w:tcW w:w="140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477FBACC" w14:textId="77777777" w:rsidR="00B05177" w:rsidRPr="0002666E" w:rsidRDefault="00B05177" w:rsidP="00872E21">
            <w:pPr>
              <w:ind w:right="50"/>
              <w:rPr>
                <w:rFonts w:cstheme="minorHAnsi"/>
                <w:szCs w:val="20"/>
              </w:rPr>
            </w:pPr>
            <w:r w:rsidRPr="0002666E">
              <w:rPr>
                <w:rFonts w:cstheme="minorHAnsi"/>
                <w:szCs w:val="20"/>
              </w:rPr>
              <w:t>Revisión</w:t>
            </w:r>
          </w:p>
        </w:tc>
        <w:tc>
          <w:tcPr>
            <w:tcW w:w="2110" w:type="dxa"/>
            <w:tcBorders>
              <w:top w:val="single" w:sz="4" w:space="0" w:color="auto"/>
              <w:left w:val="nil"/>
              <w:bottom w:val="single" w:sz="4" w:space="0" w:color="auto"/>
            </w:tcBorders>
            <w:shd w:val="clear" w:color="auto" w:fill="auto"/>
            <w:vAlign w:val="center"/>
          </w:tcPr>
          <w:p w14:paraId="0FB78278" w14:textId="77777777" w:rsidR="00B05177" w:rsidRDefault="00B05177" w:rsidP="00872E21">
            <w:pPr>
              <w:ind w:right="26"/>
              <w:rPr>
                <w:rFonts w:cstheme="minorHAnsi"/>
              </w:rPr>
            </w:pPr>
          </w:p>
          <w:p w14:paraId="1FC39945" w14:textId="77777777" w:rsidR="00B05177" w:rsidRDefault="00B05177" w:rsidP="00872E21">
            <w:pPr>
              <w:ind w:right="26"/>
              <w:rPr>
                <w:rFonts w:cstheme="minorHAnsi"/>
              </w:rPr>
            </w:pPr>
          </w:p>
          <w:p w14:paraId="42FAD399" w14:textId="77777777" w:rsidR="00B05177" w:rsidRDefault="00B05177" w:rsidP="00872E21">
            <w:pPr>
              <w:ind w:right="26"/>
              <w:rPr>
                <w:rFonts w:cstheme="minorHAnsi"/>
              </w:rPr>
            </w:pPr>
            <w:r w:rsidRPr="00F04859">
              <w:rPr>
                <w:rFonts w:cstheme="minorHAnsi"/>
              </w:rPr>
              <w:t>Jean Pierre Vásquez</w:t>
            </w:r>
          </w:p>
          <w:p w14:paraId="0562CB0E" w14:textId="77777777" w:rsidR="00B05177" w:rsidRDefault="00B05177" w:rsidP="00872E21">
            <w:pPr>
              <w:ind w:right="26"/>
              <w:rPr>
                <w:rFonts w:cstheme="minorHAnsi"/>
              </w:rPr>
            </w:pPr>
          </w:p>
          <w:p w14:paraId="34CE0A41" w14:textId="77777777" w:rsidR="00B05177" w:rsidRDefault="00B05177" w:rsidP="00872E21">
            <w:pPr>
              <w:ind w:right="26"/>
              <w:rPr>
                <w:rFonts w:cstheme="minorHAnsi"/>
              </w:rPr>
            </w:pPr>
          </w:p>
          <w:p w14:paraId="1BA21DE2" w14:textId="77777777" w:rsidR="00B05177" w:rsidRDefault="00B05177" w:rsidP="00872E21">
            <w:pPr>
              <w:ind w:right="26"/>
              <w:rPr>
                <w:rFonts w:cstheme="minorHAnsi"/>
              </w:rPr>
            </w:pPr>
            <w:r w:rsidRPr="00F04859">
              <w:rPr>
                <w:rFonts w:cstheme="minorHAnsi"/>
              </w:rPr>
              <w:t>Cesar Gamboa</w:t>
            </w:r>
          </w:p>
          <w:p w14:paraId="62EBF3C5" w14:textId="77777777" w:rsidR="00B05177" w:rsidRPr="0002666E" w:rsidRDefault="00B05177" w:rsidP="00872E21">
            <w:pPr>
              <w:ind w:right="26"/>
              <w:rPr>
                <w:rFonts w:cstheme="minorHAnsi"/>
                <w:szCs w:val="20"/>
              </w:rPr>
            </w:pPr>
          </w:p>
        </w:tc>
        <w:tc>
          <w:tcPr>
            <w:tcW w:w="1985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6D98A12B" w14:textId="77777777" w:rsidR="00B05177" w:rsidRDefault="00B05177" w:rsidP="00872E21">
            <w:pPr>
              <w:rPr>
                <w:rFonts w:cstheme="minorHAnsi"/>
              </w:rPr>
            </w:pPr>
          </w:p>
          <w:p w14:paraId="3776B751" w14:textId="77777777" w:rsidR="00B05177" w:rsidRDefault="00B05177" w:rsidP="00872E21">
            <w:pPr>
              <w:rPr>
                <w:rFonts w:cstheme="minorHAnsi"/>
              </w:rPr>
            </w:pPr>
            <w:r w:rsidRPr="00F04859">
              <w:rPr>
                <w:rFonts w:cstheme="minorHAnsi"/>
              </w:rPr>
              <w:t>Gestor de Proyectos</w:t>
            </w:r>
          </w:p>
          <w:p w14:paraId="2946DB82" w14:textId="77777777" w:rsidR="00B05177" w:rsidRDefault="00B05177" w:rsidP="00872E21">
            <w:pPr>
              <w:rPr>
                <w:rFonts w:cstheme="minorHAnsi"/>
              </w:rPr>
            </w:pPr>
          </w:p>
          <w:p w14:paraId="5997CC1D" w14:textId="77777777" w:rsidR="00B05177" w:rsidRDefault="00B05177" w:rsidP="00872E21">
            <w:pPr>
              <w:rPr>
                <w:rFonts w:cstheme="minorHAnsi"/>
              </w:rPr>
            </w:pPr>
          </w:p>
          <w:p w14:paraId="4A0CBF19" w14:textId="77777777" w:rsidR="00B05177" w:rsidRPr="0002666E" w:rsidRDefault="00B05177" w:rsidP="00872E21">
            <w:pPr>
              <w:rPr>
                <w:rFonts w:cstheme="minorHAnsi"/>
              </w:rPr>
            </w:pPr>
            <w:r w:rsidRPr="00F04859">
              <w:rPr>
                <w:rFonts w:cstheme="minorHAnsi"/>
              </w:rPr>
              <w:t>MINEDU</w:t>
            </w:r>
          </w:p>
        </w:tc>
        <w:tc>
          <w:tcPr>
            <w:tcW w:w="1417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110FFD37" w14:textId="77777777" w:rsidR="00B05177" w:rsidRDefault="00B05177" w:rsidP="00872E21">
            <w:pPr>
              <w:ind w:left="35" w:right="33"/>
              <w:rPr>
                <w:rFonts w:cstheme="minorHAnsi"/>
                <w:szCs w:val="20"/>
              </w:rPr>
            </w:pPr>
          </w:p>
          <w:p w14:paraId="0456C901" w14:textId="1A1EF421" w:rsidR="00B05177" w:rsidRDefault="00386AAE" w:rsidP="00872E21">
            <w:pPr>
              <w:ind w:left="35" w:right="33"/>
              <w:rPr>
                <w:rFonts w:cstheme="minorHAnsi"/>
                <w:szCs w:val="20"/>
              </w:rPr>
            </w:pPr>
            <w:r>
              <w:rPr>
                <w:rFonts w:cstheme="minorHAnsi"/>
                <w:szCs w:val="20"/>
              </w:rPr>
              <w:t>21</w:t>
            </w:r>
            <w:r w:rsidR="00B05177">
              <w:rPr>
                <w:rFonts w:cstheme="minorHAnsi"/>
                <w:szCs w:val="20"/>
              </w:rPr>
              <w:t>.</w:t>
            </w:r>
            <w:r w:rsidR="00136574">
              <w:rPr>
                <w:rFonts w:cstheme="minorHAnsi"/>
                <w:szCs w:val="20"/>
              </w:rPr>
              <w:t>10</w:t>
            </w:r>
            <w:r w:rsidR="00B05177">
              <w:rPr>
                <w:rFonts w:cstheme="minorHAnsi"/>
                <w:szCs w:val="20"/>
              </w:rPr>
              <w:t>.2022</w:t>
            </w:r>
          </w:p>
          <w:p w14:paraId="6B699379" w14:textId="77777777" w:rsidR="00B05177" w:rsidRDefault="00B05177" w:rsidP="00872E21">
            <w:pPr>
              <w:ind w:left="35" w:right="33"/>
              <w:rPr>
                <w:rFonts w:cstheme="minorHAnsi"/>
                <w:szCs w:val="20"/>
              </w:rPr>
            </w:pPr>
          </w:p>
          <w:p w14:paraId="3FE9F23F" w14:textId="77777777" w:rsidR="00B05177" w:rsidRDefault="00B05177" w:rsidP="00872E21">
            <w:pPr>
              <w:ind w:left="35" w:right="33"/>
              <w:rPr>
                <w:rFonts w:cstheme="minorHAnsi"/>
                <w:szCs w:val="20"/>
              </w:rPr>
            </w:pPr>
          </w:p>
          <w:p w14:paraId="7B2293C4" w14:textId="69F083E9" w:rsidR="00B05177" w:rsidRPr="0002666E" w:rsidRDefault="00B05177" w:rsidP="00136574">
            <w:pPr>
              <w:ind w:left="35" w:right="33"/>
              <w:rPr>
                <w:rFonts w:cstheme="minorHAnsi"/>
                <w:szCs w:val="20"/>
              </w:rPr>
            </w:pPr>
          </w:p>
        </w:tc>
        <w:tc>
          <w:tcPr>
            <w:tcW w:w="2127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1F72F646" w14:textId="26EC6E52" w:rsidR="00B05177" w:rsidRPr="0002666E" w:rsidRDefault="00387A91" w:rsidP="00872E21">
            <w:pPr>
              <w:rPr>
                <w:rFonts w:cstheme="minorHAnsi"/>
                <w:szCs w:val="20"/>
              </w:rPr>
            </w:pPr>
            <w:r>
              <w:rPr>
                <w:noProof/>
                <w:lang w:eastAsia="es-PE"/>
              </w:rPr>
              <w:drawing>
                <wp:inline distT="0" distB="0" distL="0" distR="0" wp14:anchorId="57511821" wp14:editId="7CBE6384">
                  <wp:extent cx="836762" cy="536791"/>
                  <wp:effectExtent l="0" t="0" r="1905" b="0"/>
                  <wp:docPr id="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0626" cy="539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05177" w:rsidRPr="0002666E" w14:paraId="5EC1EFAD" w14:textId="77777777" w:rsidTr="00872E21">
        <w:trPr>
          <w:trHeight w:val="1256"/>
        </w:trPr>
        <w:tc>
          <w:tcPr>
            <w:tcW w:w="1400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14:paraId="68370AD4" w14:textId="77777777" w:rsidR="00B05177" w:rsidRPr="0002666E" w:rsidRDefault="00B05177" w:rsidP="00872E21">
            <w:pPr>
              <w:ind w:right="50"/>
              <w:rPr>
                <w:rFonts w:cstheme="minorHAnsi"/>
                <w:szCs w:val="20"/>
              </w:rPr>
            </w:pPr>
            <w:r w:rsidRPr="0002666E">
              <w:rPr>
                <w:rFonts w:cstheme="minorHAnsi"/>
                <w:szCs w:val="20"/>
              </w:rPr>
              <w:t>Aprobación</w:t>
            </w:r>
          </w:p>
        </w:tc>
        <w:tc>
          <w:tcPr>
            <w:tcW w:w="2110" w:type="dxa"/>
            <w:tcBorders>
              <w:top w:val="single" w:sz="4" w:space="0" w:color="auto"/>
              <w:left w:val="nil"/>
              <w:bottom w:val="single" w:sz="4" w:space="0" w:color="auto"/>
            </w:tcBorders>
            <w:shd w:val="clear" w:color="auto" w:fill="FFFFFF"/>
            <w:vAlign w:val="center"/>
          </w:tcPr>
          <w:p w14:paraId="046C0A72" w14:textId="4074BCC7" w:rsidR="00B05177" w:rsidRPr="0002666E" w:rsidRDefault="00136574" w:rsidP="00872E21">
            <w:pPr>
              <w:ind w:right="26"/>
              <w:rPr>
                <w:rFonts w:cstheme="minorHAnsi"/>
                <w:szCs w:val="20"/>
              </w:rPr>
            </w:pPr>
            <w:proofErr w:type="spellStart"/>
            <w:r>
              <w:rPr>
                <w:rFonts w:cstheme="minorHAnsi"/>
              </w:rPr>
              <w:t>Marili</w:t>
            </w:r>
            <w:proofErr w:type="spellEnd"/>
            <w:r>
              <w:rPr>
                <w:rFonts w:cstheme="minorHAnsi"/>
              </w:rPr>
              <w:t xml:space="preserve"> Reyna</w:t>
            </w:r>
          </w:p>
        </w:tc>
        <w:tc>
          <w:tcPr>
            <w:tcW w:w="1985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14:paraId="71915A37" w14:textId="77777777" w:rsidR="00B05177" w:rsidRPr="0002666E" w:rsidRDefault="00B05177" w:rsidP="00872E21">
            <w:pPr>
              <w:ind w:right="34"/>
              <w:rPr>
                <w:rFonts w:cstheme="minorHAnsi"/>
                <w:szCs w:val="20"/>
              </w:rPr>
            </w:pPr>
            <w:r w:rsidRPr="00F04859">
              <w:rPr>
                <w:rFonts w:cstheme="minorHAnsi"/>
              </w:rPr>
              <w:t>MINEDU</w:t>
            </w:r>
          </w:p>
        </w:tc>
        <w:tc>
          <w:tcPr>
            <w:tcW w:w="1417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14:paraId="3D8097CC" w14:textId="4B016440" w:rsidR="00B05177" w:rsidRPr="0002666E" w:rsidRDefault="00B05177" w:rsidP="00387A91">
            <w:pPr>
              <w:ind w:left="35" w:right="33"/>
              <w:rPr>
                <w:rFonts w:cstheme="minorHAnsi"/>
                <w:szCs w:val="20"/>
              </w:rPr>
            </w:pPr>
          </w:p>
        </w:tc>
        <w:tc>
          <w:tcPr>
            <w:tcW w:w="2127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</w:tcPr>
          <w:p w14:paraId="08CE6F91" w14:textId="77777777" w:rsidR="00B05177" w:rsidRPr="0002666E" w:rsidRDefault="00B05177" w:rsidP="00872E21">
            <w:pPr>
              <w:rPr>
                <w:rFonts w:cstheme="minorHAnsi"/>
                <w:color w:val="0000FF"/>
                <w:szCs w:val="20"/>
              </w:rPr>
            </w:pPr>
          </w:p>
        </w:tc>
      </w:tr>
    </w:tbl>
    <w:p w14:paraId="61CDCEAD" w14:textId="77777777" w:rsidR="001F1BAE" w:rsidRPr="00040165" w:rsidRDefault="001F1BAE" w:rsidP="000B1BB4">
      <w:pPr>
        <w:jc w:val="both"/>
        <w:rPr>
          <w:rFonts w:cstheme="minorHAnsi"/>
          <w:szCs w:val="20"/>
        </w:rPr>
      </w:pPr>
    </w:p>
    <w:p w14:paraId="6BB9E253" w14:textId="77777777" w:rsidR="001F1BAE" w:rsidRPr="00040165" w:rsidRDefault="001F1BAE" w:rsidP="000B1BB4">
      <w:pPr>
        <w:jc w:val="center"/>
        <w:rPr>
          <w:rFonts w:cstheme="minorHAnsi"/>
          <w:b/>
          <w:szCs w:val="20"/>
        </w:rPr>
      </w:pPr>
    </w:p>
    <w:p w14:paraId="23DE523C" w14:textId="77777777" w:rsidR="001F1BAE" w:rsidRPr="00040165" w:rsidRDefault="001F1BAE" w:rsidP="000B1BB4">
      <w:pPr>
        <w:jc w:val="center"/>
        <w:rPr>
          <w:rFonts w:cstheme="minorHAnsi"/>
          <w:b/>
          <w:szCs w:val="20"/>
        </w:rPr>
      </w:pPr>
    </w:p>
    <w:p w14:paraId="3B3F5C49" w14:textId="77777777" w:rsidR="001F1BAE" w:rsidRPr="00040165" w:rsidRDefault="001F1BAE" w:rsidP="000B1BB4">
      <w:pPr>
        <w:jc w:val="center"/>
        <w:rPr>
          <w:rFonts w:cstheme="minorHAnsi"/>
          <w:b/>
        </w:rPr>
      </w:pPr>
      <w:r w:rsidRPr="00040165">
        <w:rPr>
          <w:rFonts w:cstheme="minorHAnsi"/>
          <w:b/>
        </w:rPr>
        <w:t>Historial de cambios</w:t>
      </w:r>
    </w:p>
    <w:p w14:paraId="5043CB0F" w14:textId="77777777" w:rsidR="001F1BAE" w:rsidRPr="00040165" w:rsidRDefault="001F1BAE" w:rsidP="000B1BB4">
      <w:pPr>
        <w:jc w:val="both"/>
        <w:rPr>
          <w:rFonts w:cstheme="minorHAnsi"/>
          <w:szCs w:val="20"/>
        </w:rPr>
      </w:pPr>
    </w:p>
    <w:tbl>
      <w:tblPr>
        <w:tblpPr w:leftFromText="141" w:rightFromText="141" w:vertAnchor="text" w:horzAnchor="margin" w:tblpXSpec="center" w:tblpY="115"/>
        <w:tblW w:w="4164" w:type="pct"/>
        <w:tblLayout w:type="fixed"/>
        <w:tblLook w:val="01E0" w:firstRow="1" w:lastRow="1" w:firstColumn="1" w:lastColumn="1" w:noHBand="0" w:noVBand="0"/>
      </w:tblPr>
      <w:tblGrid>
        <w:gridCol w:w="918"/>
        <w:gridCol w:w="692"/>
        <w:gridCol w:w="1261"/>
        <w:gridCol w:w="1600"/>
        <w:gridCol w:w="1349"/>
        <w:gridCol w:w="390"/>
        <w:gridCol w:w="1346"/>
      </w:tblGrid>
      <w:tr w:rsidR="00386AAE" w:rsidRPr="00040165" w14:paraId="5FC7E260" w14:textId="77777777" w:rsidTr="00386AAE">
        <w:trPr>
          <w:trHeight w:val="422"/>
        </w:trPr>
        <w:tc>
          <w:tcPr>
            <w:tcW w:w="918" w:type="dxa"/>
            <w:tcBorders>
              <w:top w:val="single" w:sz="4" w:space="0" w:color="auto"/>
              <w:bottom w:val="single" w:sz="4" w:space="0" w:color="auto"/>
            </w:tcBorders>
            <w:shd w:val="clear" w:color="000000" w:fill="D9D9D9"/>
            <w:vAlign w:val="center"/>
          </w:tcPr>
          <w:p w14:paraId="745F5C4E" w14:textId="77777777" w:rsidR="00386AAE" w:rsidRPr="00040165" w:rsidRDefault="00386AAE" w:rsidP="000B1BB4">
            <w:pPr>
              <w:jc w:val="center"/>
              <w:rPr>
                <w:rFonts w:cstheme="minorHAnsi"/>
                <w:szCs w:val="20"/>
              </w:rPr>
            </w:pPr>
            <w:r w:rsidRPr="00040165">
              <w:rPr>
                <w:rFonts w:cstheme="minorHAnsi"/>
                <w:szCs w:val="20"/>
              </w:rPr>
              <w:t>Versión</w:t>
            </w:r>
          </w:p>
        </w:tc>
        <w:tc>
          <w:tcPr>
            <w:tcW w:w="1953" w:type="dxa"/>
            <w:gridSpan w:val="2"/>
            <w:tcBorders>
              <w:top w:val="single" w:sz="4" w:space="0" w:color="auto"/>
              <w:left w:val="nil"/>
              <w:bottom w:val="single" w:sz="4" w:space="0" w:color="auto"/>
            </w:tcBorders>
            <w:shd w:val="clear" w:color="000000" w:fill="D9D9D9"/>
            <w:vAlign w:val="center"/>
          </w:tcPr>
          <w:p w14:paraId="4C320DDC" w14:textId="77777777" w:rsidR="00386AAE" w:rsidRPr="00040165" w:rsidRDefault="00386AAE" w:rsidP="000B1BB4">
            <w:pPr>
              <w:ind w:right="26"/>
              <w:jc w:val="center"/>
              <w:rPr>
                <w:rFonts w:cstheme="minorHAnsi"/>
                <w:szCs w:val="20"/>
              </w:rPr>
            </w:pPr>
            <w:r w:rsidRPr="00040165">
              <w:rPr>
                <w:rFonts w:cstheme="minorHAnsi"/>
                <w:szCs w:val="20"/>
              </w:rPr>
              <w:t>Autor</w:t>
            </w:r>
          </w:p>
        </w:tc>
        <w:tc>
          <w:tcPr>
            <w:tcW w:w="3339" w:type="dxa"/>
            <w:gridSpan w:val="3"/>
            <w:tcBorders>
              <w:top w:val="single" w:sz="4" w:space="0" w:color="auto"/>
              <w:bottom w:val="single" w:sz="4" w:space="0" w:color="auto"/>
            </w:tcBorders>
            <w:shd w:val="clear" w:color="000000" w:fill="D9D9D9"/>
            <w:vAlign w:val="center"/>
          </w:tcPr>
          <w:p w14:paraId="7CF7CAE3" w14:textId="77777777" w:rsidR="00386AAE" w:rsidRPr="00040165" w:rsidRDefault="00386AAE" w:rsidP="000B1BB4">
            <w:pPr>
              <w:ind w:left="242"/>
              <w:jc w:val="center"/>
              <w:rPr>
                <w:rFonts w:cstheme="minorHAnsi"/>
                <w:szCs w:val="20"/>
              </w:rPr>
            </w:pPr>
            <w:r w:rsidRPr="00040165">
              <w:rPr>
                <w:rFonts w:cstheme="minorHAnsi"/>
                <w:szCs w:val="20"/>
              </w:rPr>
              <w:t>Descripción</w:t>
            </w:r>
          </w:p>
        </w:tc>
        <w:tc>
          <w:tcPr>
            <w:tcW w:w="1346" w:type="dxa"/>
            <w:tcBorders>
              <w:top w:val="single" w:sz="4" w:space="0" w:color="auto"/>
              <w:bottom w:val="single" w:sz="4" w:space="0" w:color="auto"/>
            </w:tcBorders>
            <w:shd w:val="clear" w:color="000000" w:fill="D9D9D9"/>
            <w:vAlign w:val="center"/>
          </w:tcPr>
          <w:p w14:paraId="72C42D4E" w14:textId="77777777" w:rsidR="00386AAE" w:rsidRPr="00040165" w:rsidRDefault="00386AAE" w:rsidP="000B1BB4">
            <w:pPr>
              <w:ind w:right="18"/>
              <w:jc w:val="center"/>
              <w:rPr>
                <w:rFonts w:cstheme="minorHAnsi"/>
                <w:szCs w:val="20"/>
              </w:rPr>
            </w:pPr>
            <w:r w:rsidRPr="00040165">
              <w:rPr>
                <w:rFonts w:cstheme="minorHAnsi"/>
                <w:szCs w:val="20"/>
              </w:rPr>
              <w:t>Fecha</w:t>
            </w:r>
          </w:p>
        </w:tc>
      </w:tr>
      <w:tr w:rsidR="00386AAE" w:rsidRPr="00040165" w14:paraId="07459315" w14:textId="77777777" w:rsidTr="00386AAE">
        <w:tc>
          <w:tcPr>
            <w:tcW w:w="918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14:paraId="6537F28F" w14:textId="67815FE1" w:rsidR="00386AAE" w:rsidRPr="00040165" w:rsidRDefault="00386AAE" w:rsidP="000B1BB4">
            <w:pPr>
              <w:jc w:val="center"/>
              <w:rPr>
                <w:rFonts w:cstheme="minorHAnsi"/>
                <w:szCs w:val="20"/>
              </w:rPr>
            </w:pPr>
            <w:r>
              <w:rPr>
                <w:rFonts w:cstheme="minorHAnsi"/>
                <w:szCs w:val="20"/>
              </w:rPr>
              <w:t>1.0</w:t>
            </w:r>
          </w:p>
        </w:tc>
        <w:tc>
          <w:tcPr>
            <w:tcW w:w="1953" w:type="dxa"/>
            <w:gridSpan w:val="2"/>
            <w:tcBorders>
              <w:top w:val="single" w:sz="4" w:space="0" w:color="auto"/>
              <w:left w:val="nil"/>
              <w:bottom w:val="single" w:sz="4" w:space="0" w:color="auto"/>
            </w:tcBorders>
            <w:shd w:val="clear" w:color="auto" w:fill="FFFFFF"/>
            <w:vAlign w:val="center"/>
          </w:tcPr>
          <w:p w14:paraId="70DF9E56" w14:textId="79A21C26" w:rsidR="00386AAE" w:rsidRPr="00040165" w:rsidRDefault="00386AAE" w:rsidP="000B1BB4">
            <w:pPr>
              <w:ind w:right="26"/>
              <w:jc w:val="center"/>
              <w:rPr>
                <w:rFonts w:cstheme="minorHAnsi"/>
                <w:szCs w:val="20"/>
              </w:rPr>
            </w:pPr>
            <w:r>
              <w:rPr>
                <w:rFonts w:cstheme="minorHAnsi"/>
                <w:szCs w:val="20"/>
              </w:rPr>
              <w:t>Juan Tovar</w:t>
            </w:r>
          </w:p>
        </w:tc>
        <w:tc>
          <w:tcPr>
            <w:tcW w:w="3339" w:type="dxa"/>
            <w:gridSpan w:val="3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14:paraId="44E871BC" w14:textId="7BEC6288" w:rsidR="00386AAE" w:rsidRPr="00040165" w:rsidRDefault="00386AAE" w:rsidP="000B1BB4">
            <w:pPr>
              <w:ind w:left="242" w:right="80"/>
              <w:jc w:val="center"/>
              <w:rPr>
                <w:rFonts w:cstheme="minorHAnsi"/>
                <w:szCs w:val="20"/>
              </w:rPr>
            </w:pPr>
            <w:r>
              <w:rPr>
                <w:rFonts w:cstheme="minorHAnsi"/>
                <w:szCs w:val="20"/>
              </w:rPr>
              <w:t>Creación del documento</w:t>
            </w:r>
          </w:p>
        </w:tc>
        <w:tc>
          <w:tcPr>
            <w:tcW w:w="1346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14:paraId="144A5D23" w14:textId="368CEB20" w:rsidR="00386AAE" w:rsidRPr="00040165" w:rsidRDefault="00386AAE" w:rsidP="000B1BB4">
            <w:pPr>
              <w:ind w:right="18"/>
              <w:jc w:val="center"/>
              <w:rPr>
                <w:rFonts w:cstheme="minorHAnsi"/>
                <w:szCs w:val="20"/>
              </w:rPr>
            </w:pPr>
            <w:r>
              <w:rPr>
                <w:rFonts w:cstheme="minorHAnsi"/>
                <w:szCs w:val="20"/>
              </w:rPr>
              <w:t>30.09.2022</w:t>
            </w:r>
          </w:p>
        </w:tc>
      </w:tr>
      <w:tr w:rsidR="00386AAE" w:rsidRPr="00040165" w14:paraId="738610EB" w14:textId="77777777" w:rsidTr="00386AAE">
        <w:trPr>
          <w:trHeight w:val="324"/>
        </w:trPr>
        <w:tc>
          <w:tcPr>
            <w:tcW w:w="918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/>
            <w:vAlign w:val="center"/>
          </w:tcPr>
          <w:p w14:paraId="637805D2" w14:textId="2D60D118" w:rsidR="00386AAE" w:rsidRPr="00040165" w:rsidRDefault="00386AAE" w:rsidP="000B1BB4">
            <w:pPr>
              <w:jc w:val="center"/>
              <w:rPr>
                <w:rFonts w:cstheme="minorHAnsi"/>
                <w:szCs w:val="20"/>
              </w:rPr>
            </w:pPr>
            <w:r>
              <w:rPr>
                <w:rFonts w:cstheme="minorHAnsi"/>
                <w:szCs w:val="20"/>
              </w:rPr>
              <w:t>2.0</w:t>
            </w:r>
          </w:p>
        </w:tc>
        <w:tc>
          <w:tcPr>
            <w:tcW w:w="1953" w:type="dxa"/>
            <w:gridSpan w:val="2"/>
            <w:tcBorders>
              <w:top w:val="single" w:sz="4" w:space="0" w:color="auto"/>
              <w:left w:val="nil"/>
              <w:bottom w:val="single" w:sz="4" w:space="0" w:color="auto"/>
            </w:tcBorders>
            <w:shd w:val="clear" w:color="auto" w:fill="D9D9D9"/>
            <w:vAlign w:val="center"/>
          </w:tcPr>
          <w:p w14:paraId="3B7B4B86" w14:textId="03932BC8" w:rsidR="00386AAE" w:rsidRPr="00040165" w:rsidRDefault="00386AAE" w:rsidP="000B1BB4">
            <w:pPr>
              <w:ind w:right="26"/>
              <w:jc w:val="center"/>
              <w:rPr>
                <w:rFonts w:cstheme="minorHAnsi"/>
                <w:szCs w:val="20"/>
              </w:rPr>
            </w:pPr>
            <w:r>
              <w:rPr>
                <w:rFonts w:cstheme="minorHAnsi"/>
                <w:szCs w:val="20"/>
              </w:rPr>
              <w:t>Juan Tovar</w:t>
            </w:r>
          </w:p>
        </w:tc>
        <w:tc>
          <w:tcPr>
            <w:tcW w:w="3339" w:type="dxa"/>
            <w:gridSpan w:val="3"/>
            <w:tcBorders>
              <w:top w:val="single" w:sz="4" w:space="0" w:color="auto"/>
              <w:bottom w:val="single" w:sz="4" w:space="0" w:color="auto"/>
            </w:tcBorders>
            <w:shd w:val="clear" w:color="auto" w:fill="D9D9D9"/>
            <w:vAlign w:val="center"/>
          </w:tcPr>
          <w:p w14:paraId="3A0FF5F2" w14:textId="29492D42" w:rsidR="00386AAE" w:rsidRPr="00040165" w:rsidRDefault="00386AAE" w:rsidP="00386AAE">
            <w:pPr>
              <w:ind w:left="242" w:right="80"/>
              <w:jc w:val="center"/>
              <w:rPr>
                <w:rFonts w:cstheme="minorHAnsi"/>
                <w:szCs w:val="20"/>
              </w:rPr>
            </w:pPr>
            <w:r>
              <w:rPr>
                <w:rFonts w:cstheme="minorHAnsi"/>
                <w:szCs w:val="20"/>
              </w:rPr>
              <w:t>Modificación del modelo</w:t>
            </w:r>
          </w:p>
        </w:tc>
        <w:tc>
          <w:tcPr>
            <w:tcW w:w="1346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/>
            <w:vAlign w:val="center"/>
          </w:tcPr>
          <w:p w14:paraId="5630AD66" w14:textId="400345F6" w:rsidR="00386AAE" w:rsidRPr="00040165" w:rsidRDefault="00386AAE" w:rsidP="00386AAE">
            <w:pPr>
              <w:ind w:right="18"/>
              <w:jc w:val="center"/>
              <w:rPr>
                <w:rFonts w:cstheme="minorHAnsi"/>
                <w:szCs w:val="20"/>
              </w:rPr>
            </w:pPr>
            <w:r>
              <w:rPr>
                <w:rFonts w:cstheme="minorHAnsi"/>
                <w:szCs w:val="20"/>
              </w:rPr>
              <w:t>19.10.2022</w:t>
            </w:r>
          </w:p>
        </w:tc>
      </w:tr>
      <w:tr w:rsidR="00386AAE" w:rsidRPr="00040165" w14:paraId="61829076" w14:textId="77777777" w:rsidTr="00386AAE">
        <w:trPr>
          <w:trHeight w:val="324"/>
        </w:trPr>
        <w:tc>
          <w:tcPr>
            <w:tcW w:w="918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2BA226A1" w14:textId="77777777" w:rsidR="00386AAE" w:rsidRPr="00040165" w:rsidRDefault="00386AAE" w:rsidP="000B1BB4">
            <w:pPr>
              <w:jc w:val="center"/>
              <w:rPr>
                <w:rFonts w:cstheme="minorHAnsi"/>
                <w:szCs w:val="20"/>
              </w:rPr>
            </w:pPr>
          </w:p>
        </w:tc>
        <w:tc>
          <w:tcPr>
            <w:tcW w:w="1953" w:type="dxa"/>
            <w:gridSpan w:val="2"/>
            <w:tcBorders>
              <w:top w:val="single" w:sz="4" w:space="0" w:color="auto"/>
              <w:left w:val="nil"/>
              <w:bottom w:val="single" w:sz="4" w:space="0" w:color="auto"/>
            </w:tcBorders>
            <w:shd w:val="clear" w:color="auto" w:fill="auto"/>
            <w:vAlign w:val="center"/>
          </w:tcPr>
          <w:p w14:paraId="0DE4B5B7" w14:textId="77777777" w:rsidR="00386AAE" w:rsidRPr="00040165" w:rsidRDefault="00386AAE" w:rsidP="000B1BB4">
            <w:pPr>
              <w:ind w:right="26"/>
              <w:jc w:val="center"/>
              <w:rPr>
                <w:rFonts w:cstheme="minorHAnsi"/>
                <w:szCs w:val="20"/>
              </w:rPr>
            </w:pPr>
          </w:p>
        </w:tc>
        <w:tc>
          <w:tcPr>
            <w:tcW w:w="3339" w:type="dxa"/>
            <w:gridSpan w:val="3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66204FF1" w14:textId="77777777" w:rsidR="00386AAE" w:rsidRPr="00040165" w:rsidRDefault="00386AAE" w:rsidP="000B1BB4">
            <w:pPr>
              <w:ind w:left="242" w:right="80"/>
              <w:jc w:val="center"/>
              <w:rPr>
                <w:rFonts w:cstheme="minorHAnsi"/>
                <w:szCs w:val="20"/>
              </w:rPr>
            </w:pPr>
          </w:p>
        </w:tc>
        <w:tc>
          <w:tcPr>
            <w:tcW w:w="1346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2DBF0D7D" w14:textId="77777777" w:rsidR="00386AAE" w:rsidRPr="00040165" w:rsidRDefault="00386AAE" w:rsidP="000B1BB4">
            <w:pPr>
              <w:ind w:right="18"/>
              <w:jc w:val="center"/>
              <w:rPr>
                <w:rFonts w:cstheme="minorHAnsi"/>
                <w:szCs w:val="20"/>
              </w:rPr>
            </w:pPr>
          </w:p>
        </w:tc>
      </w:tr>
      <w:tr w:rsidR="00386AAE" w:rsidRPr="00040165" w14:paraId="6B62F1B3" w14:textId="77777777" w:rsidTr="00386AAE">
        <w:trPr>
          <w:gridAfter w:val="2"/>
          <w:wAfter w:w="1736" w:type="dxa"/>
        </w:trPr>
        <w:tc>
          <w:tcPr>
            <w:tcW w:w="1610" w:type="dxa"/>
            <w:gridSpan w:val="2"/>
            <w:tcBorders>
              <w:top w:val="single" w:sz="4" w:space="0" w:color="auto"/>
              <w:left w:val="nil"/>
            </w:tcBorders>
            <w:shd w:val="clear" w:color="auto" w:fill="FFFFFF"/>
            <w:vAlign w:val="center"/>
          </w:tcPr>
          <w:p w14:paraId="19219836" w14:textId="77777777" w:rsidR="00386AAE" w:rsidRPr="00040165" w:rsidRDefault="00386AAE" w:rsidP="000B1BB4">
            <w:pPr>
              <w:rPr>
                <w:rFonts w:cstheme="minorHAnsi"/>
                <w:szCs w:val="20"/>
              </w:rPr>
            </w:pPr>
          </w:p>
        </w:tc>
        <w:tc>
          <w:tcPr>
            <w:tcW w:w="2861" w:type="dxa"/>
            <w:gridSpan w:val="2"/>
            <w:tcBorders>
              <w:top w:val="single" w:sz="4" w:space="0" w:color="auto"/>
            </w:tcBorders>
            <w:shd w:val="clear" w:color="auto" w:fill="FFFFFF"/>
            <w:vAlign w:val="center"/>
          </w:tcPr>
          <w:p w14:paraId="296FEF7D" w14:textId="77777777" w:rsidR="00386AAE" w:rsidRPr="00040165" w:rsidRDefault="00386AAE" w:rsidP="000B1BB4">
            <w:pPr>
              <w:rPr>
                <w:rFonts w:cstheme="minorHAnsi"/>
                <w:szCs w:val="20"/>
              </w:rPr>
            </w:pPr>
          </w:p>
        </w:tc>
        <w:tc>
          <w:tcPr>
            <w:tcW w:w="1349" w:type="dxa"/>
            <w:tcBorders>
              <w:top w:val="single" w:sz="4" w:space="0" w:color="auto"/>
            </w:tcBorders>
            <w:shd w:val="clear" w:color="auto" w:fill="FFFFFF"/>
            <w:vAlign w:val="center"/>
          </w:tcPr>
          <w:p w14:paraId="7194DBDC" w14:textId="77777777" w:rsidR="00386AAE" w:rsidRPr="00040165" w:rsidRDefault="00386AAE" w:rsidP="000B1BB4">
            <w:pPr>
              <w:rPr>
                <w:rFonts w:cstheme="minorHAnsi"/>
                <w:szCs w:val="20"/>
              </w:rPr>
            </w:pPr>
          </w:p>
          <w:p w14:paraId="769D0D3C" w14:textId="77777777" w:rsidR="00386AAE" w:rsidRPr="00040165" w:rsidRDefault="00386AAE" w:rsidP="000B1BB4">
            <w:pPr>
              <w:rPr>
                <w:rFonts w:cstheme="minorHAnsi"/>
                <w:szCs w:val="20"/>
              </w:rPr>
            </w:pPr>
          </w:p>
        </w:tc>
      </w:tr>
    </w:tbl>
    <w:p w14:paraId="54CD245A" w14:textId="77777777" w:rsidR="001F1BAE" w:rsidRPr="00040165" w:rsidRDefault="001F1BAE" w:rsidP="000B1BB4">
      <w:pPr>
        <w:jc w:val="center"/>
        <w:rPr>
          <w:rFonts w:cstheme="minorHAnsi"/>
          <w:b/>
          <w:sz w:val="24"/>
        </w:rPr>
      </w:pPr>
    </w:p>
    <w:p w14:paraId="1231BE67" w14:textId="77777777" w:rsidR="00225CE0" w:rsidRPr="00040165" w:rsidRDefault="00225CE0" w:rsidP="000B1BB4">
      <w:pPr>
        <w:jc w:val="both"/>
        <w:rPr>
          <w:rFonts w:cstheme="minorHAnsi"/>
          <w:b/>
          <w:szCs w:val="20"/>
        </w:rPr>
      </w:pPr>
    </w:p>
    <w:p w14:paraId="36FEB5B0" w14:textId="77777777" w:rsidR="00225CE0" w:rsidRPr="00040165" w:rsidRDefault="00225CE0" w:rsidP="000B1BB4">
      <w:pPr>
        <w:jc w:val="both"/>
        <w:rPr>
          <w:rFonts w:cstheme="minorHAnsi"/>
          <w:b/>
          <w:szCs w:val="20"/>
        </w:rPr>
      </w:pPr>
    </w:p>
    <w:p w14:paraId="30D7AA69" w14:textId="77777777" w:rsidR="00225CE0" w:rsidRPr="00040165" w:rsidRDefault="00225CE0" w:rsidP="000B1BB4">
      <w:pPr>
        <w:rPr>
          <w:rFonts w:cstheme="minorHAnsi"/>
          <w:b/>
          <w:bCs/>
          <w:szCs w:val="20"/>
        </w:rPr>
      </w:pPr>
    </w:p>
    <w:p w14:paraId="7196D064" w14:textId="77777777" w:rsidR="00470884" w:rsidRPr="00040165" w:rsidRDefault="00470884" w:rsidP="000B1BB4">
      <w:pPr>
        <w:pStyle w:val="Textoindependiente"/>
        <w:jc w:val="center"/>
        <w:rPr>
          <w:rFonts w:cstheme="minorHAnsi"/>
          <w:b/>
          <w:sz w:val="24"/>
          <w:u w:val="single"/>
        </w:rPr>
      </w:pPr>
    </w:p>
    <w:p w14:paraId="34FF1C98" w14:textId="77777777" w:rsidR="00192A99" w:rsidRPr="00040165" w:rsidRDefault="00490E3D" w:rsidP="000B1BB4">
      <w:pPr>
        <w:jc w:val="center"/>
        <w:rPr>
          <w:rFonts w:cstheme="minorHAnsi"/>
          <w:b/>
          <w:sz w:val="24"/>
        </w:rPr>
      </w:pPr>
      <w:r w:rsidRPr="00040165">
        <w:rPr>
          <w:rFonts w:cstheme="minorHAnsi"/>
          <w:b/>
          <w:sz w:val="24"/>
        </w:rPr>
        <w:br w:type="page"/>
      </w:r>
    </w:p>
    <w:p w14:paraId="4871A852" w14:textId="7C8FDB43" w:rsidR="00FA6B8B" w:rsidRPr="00C96394" w:rsidRDefault="00C6783F" w:rsidP="000B1BB4">
      <w:pPr>
        <w:rPr>
          <w:rFonts w:eastAsia="MS Mincho" w:cstheme="minorHAnsi"/>
          <w:b/>
          <w:szCs w:val="20"/>
          <w:u w:val="single"/>
          <w:lang w:eastAsia="en-US"/>
        </w:rPr>
      </w:pPr>
      <w:bookmarkStart w:id="2" w:name="_Toc88719514"/>
      <w:bookmarkStart w:id="3" w:name="_Toc88719556"/>
      <w:r w:rsidRPr="00040165">
        <w:rPr>
          <w:rFonts w:eastAsia="MS Mincho" w:cstheme="minorHAnsi"/>
          <w:b/>
          <w:szCs w:val="20"/>
          <w:lang w:eastAsia="en-US"/>
        </w:rPr>
        <w:lastRenderedPageBreak/>
        <w:t>Contenido</w:t>
      </w:r>
      <w:bookmarkEnd w:id="2"/>
      <w:bookmarkEnd w:id="3"/>
    </w:p>
    <w:p w14:paraId="6D072C0D" w14:textId="77777777" w:rsidR="000061E6" w:rsidRPr="00040165" w:rsidRDefault="000061E6" w:rsidP="00EC6D51">
      <w:pPr>
        <w:spacing w:line="360" w:lineRule="auto"/>
        <w:rPr>
          <w:rFonts w:eastAsia="MS Mincho" w:cstheme="minorHAnsi"/>
          <w:b/>
          <w:szCs w:val="20"/>
          <w:lang w:eastAsia="en-US"/>
        </w:rPr>
      </w:pPr>
    </w:p>
    <w:p w14:paraId="7919CBF2" w14:textId="77777777" w:rsidR="00EC6D51" w:rsidRDefault="00D51278" w:rsidP="00EC6D51">
      <w:pPr>
        <w:pStyle w:val="TDC1"/>
        <w:tabs>
          <w:tab w:val="left" w:pos="432"/>
          <w:tab w:val="right" w:leader="dot" w:pos="9063"/>
        </w:tabs>
        <w:spacing w:line="360" w:lineRule="auto"/>
        <w:rPr>
          <w:rFonts w:asciiTheme="minorHAnsi" w:hAnsiTheme="minorHAnsi"/>
          <w:bCs w:val="0"/>
          <w:noProof/>
          <w:szCs w:val="22"/>
          <w:lang w:eastAsia="es-PE"/>
        </w:rPr>
      </w:pPr>
      <w:r w:rsidRPr="00386AAE">
        <w:rPr>
          <w:rFonts w:asciiTheme="minorHAnsi" w:hAnsiTheme="minorHAnsi" w:cstheme="minorHAnsi"/>
          <w:b/>
          <w:bCs w:val="0"/>
          <w:caps/>
          <w:szCs w:val="22"/>
        </w:rPr>
        <w:fldChar w:fldCharType="begin"/>
      </w:r>
      <w:r w:rsidRPr="00386AAE">
        <w:rPr>
          <w:rFonts w:asciiTheme="minorHAnsi" w:hAnsiTheme="minorHAnsi" w:cstheme="minorHAnsi"/>
          <w:b/>
          <w:bCs w:val="0"/>
          <w:caps/>
          <w:szCs w:val="22"/>
        </w:rPr>
        <w:instrText xml:space="preserve"> TOC \o "1-3" \h \z \u </w:instrText>
      </w:r>
      <w:r w:rsidRPr="00386AAE">
        <w:rPr>
          <w:rFonts w:asciiTheme="minorHAnsi" w:hAnsiTheme="minorHAnsi" w:cstheme="minorHAnsi"/>
          <w:b/>
          <w:bCs w:val="0"/>
          <w:caps/>
          <w:szCs w:val="22"/>
        </w:rPr>
        <w:fldChar w:fldCharType="separate"/>
      </w:r>
      <w:hyperlink w:anchor="_Toc118413309" w:history="1">
        <w:r w:rsidR="00EC6D51" w:rsidRPr="00B407A4">
          <w:rPr>
            <w:rStyle w:val="Hipervnculo"/>
            <w:rFonts w:cstheme="minorHAnsi"/>
            <w:noProof/>
          </w:rPr>
          <w:t>1</w:t>
        </w:r>
        <w:r w:rsidR="00EC6D51">
          <w:rPr>
            <w:rFonts w:asciiTheme="minorHAnsi" w:hAnsiTheme="minorHAnsi"/>
            <w:bCs w:val="0"/>
            <w:noProof/>
            <w:szCs w:val="22"/>
            <w:lang w:eastAsia="es-PE"/>
          </w:rPr>
          <w:tab/>
        </w:r>
        <w:r w:rsidR="00EC6D51" w:rsidRPr="00B407A4">
          <w:rPr>
            <w:rStyle w:val="Hipervnculo"/>
            <w:rFonts w:cstheme="minorHAnsi"/>
            <w:noProof/>
          </w:rPr>
          <w:t>Introducción</w:t>
        </w:r>
        <w:r w:rsidR="00EC6D51">
          <w:rPr>
            <w:noProof/>
            <w:webHidden/>
          </w:rPr>
          <w:tab/>
        </w:r>
        <w:r w:rsidR="00EC6D51">
          <w:rPr>
            <w:noProof/>
            <w:webHidden/>
          </w:rPr>
          <w:fldChar w:fldCharType="begin"/>
        </w:r>
        <w:r w:rsidR="00EC6D51">
          <w:rPr>
            <w:noProof/>
            <w:webHidden/>
          </w:rPr>
          <w:instrText xml:space="preserve"> PAGEREF _Toc118413309 \h </w:instrText>
        </w:r>
        <w:r w:rsidR="00EC6D51">
          <w:rPr>
            <w:noProof/>
            <w:webHidden/>
          </w:rPr>
        </w:r>
        <w:r w:rsidR="00EC6D51">
          <w:rPr>
            <w:noProof/>
            <w:webHidden/>
          </w:rPr>
          <w:fldChar w:fldCharType="separate"/>
        </w:r>
        <w:r w:rsidR="00470454">
          <w:rPr>
            <w:noProof/>
            <w:webHidden/>
          </w:rPr>
          <w:t>4</w:t>
        </w:r>
        <w:r w:rsidR="00EC6D51">
          <w:rPr>
            <w:noProof/>
            <w:webHidden/>
          </w:rPr>
          <w:fldChar w:fldCharType="end"/>
        </w:r>
      </w:hyperlink>
    </w:p>
    <w:p w14:paraId="6DB1EFC8" w14:textId="77777777" w:rsidR="00EC6D51" w:rsidRDefault="006B7FA7" w:rsidP="00EC6D51">
      <w:pPr>
        <w:pStyle w:val="TDC2"/>
        <w:spacing w:line="360" w:lineRule="auto"/>
        <w:rPr>
          <w:rFonts w:asciiTheme="minorHAnsi" w:hAnsiTheme="minorHAnsi"/>
          <w:noProof/>
          <w:szCs w:val="22"/>
          <w:lang w:eastAsia="es-PE"/>
        </w:rPr>
      </w:pPr>
      <w:hyperlink w:anchor="_Toc118413310" w:history="1">
        <w:r w:rsidR="00EC6D51" w:rsidRPr="00B407A4">
          <w:rPr>
            <w:rStyle w:val="Hipervnculo"/>
            <w:rFonts w:cstheme="minorHAnsi"/>
            <w:noProof/>
          </w:rPr>
          <w:t>1.1</w:t>
        </w:r>
        <w:r w:rsidR="00EC6D51">
          <w:rPr>
            <w:rFonts w:asciiTheme="minorHAnsi" w:hAnsiTheme="minorHAnsi"/>
            <w:noProof/>
            <w:szCs w:val="22"/>
            <w:lang w:eastAsia="es-PE"/>
          </w:rPr>
          <w:tab/>
        </w:r>
        <w:r w:rsidR="00EC6D51" w:rsidRPr="00B407A4">
          <w:rPr>
            <w:rStyle w:val="Hipervnculo"/>
            <w:rFonts w:cstheme="minorHAnsi"/>
            <w:noProof/>
          </w:rPr>
          <w:t>Objetivo</w:t>
        </w:r>
        <w:r w:rsidR="00EC6D51">
          <w:rPr>
            <w:noProof/>
            <w:webHidden/>
          </w:rPr>
          <w:tab/>
        </w:r>
        <w:r w:rsidR="00EC6D51">
          <w:rPr>
            <w:noProof/>
            <w:webHidden/>
          </w:rPr>
          <w:fldChar w:fldCharType="begin"/>
        </w:r>
        <w:r w:rsidR="00EC6D51">
          <w:rPr>
            <w:noProof/>
            <w:webHidden/>
          </w:rPr>
          <w:instrText xml:space="preserve"> PAGEREF _Toc118413310 \h </w:instrText>
        </w:r>
        <w:r w:rsidR="00EC6D51">
          <w:rPr>
            <w:noProof/>
            <w:webHidden/>
          </w:rPr>
        </w:r>
        <w:r w:rsidR="00EC6D51">
          <w:rPr>
            <w:noProof/>
            <w:webHidden/>
          </w:rPr>
          <w:fldChar w:fldCharType="separate"/>
        </w:r>
        <w:r w:rsidR="00470454">
          <w:rPr>
            <w:noProof/>
            <w:webHidden/>
          </w:rPr>
          <w:t>4</w:t>
        </w:r>
        <w:r w:rsidR="00EC6D51">
          <w:rPr>
            <w:noProof/>
            <w:webHidden/>
          </w:rPr>
          <w:fldChar w:fldCharType="end"/>
        </w:r>
      </w:hyperlink>
    </w:p>
    <w:p w14:paraId="5E48C902" w14:textId="77777777" w:rsidR="00EC6D51" w:rsidRDefault="006B7FA7" w:rsidP="00EC6D51">
      <w:pPr>
        <w:pStyle w:val="TDC2"/>
        <w:spacing w:line="360" w:lineRule="auto"/>
        <w:rPr>
          <w:rFonts w:asciiTheme="minorHAnsi" w:hAnsiTheme="minorHAnsi"/>
          <w:noProof/>
          <w:szCs w:val="22"/>
          <w:lang w:eastAsia="es-PE"/>
        </w:rPr>
      </w:pPr>
      <w:hyperlink w:anchor="_Toc118413311" w:history="1">
        <w:r w:rsidR="00EC6D51" w:rsidRPr="00B407A4">
          <w:rPr>
            <w:rStyle w:val="Hipervnculo"/>
            <w:rFonts w:cstheme="minorHAnsi"/>
            <w:noProof/>
          </w:rPr>
          <w:t>1.2</w:t>
        </w:r>
        <w:r w:rsidR="00EC6D51">
          <w:rPr>
            <w:rFonts w:asciiTheme="minorHAnsi" w:hAnsiTheme="minorHAnsi"/>
            <w:noProof/>
            <w:szCs w:val="22"/>
            <w:lang w:eastAsia="es-PE"/>
          </w:rPr>
          <w:tab/>
        </w:r>
        <w:r w:rsidR="00EC6D51" w:rsidRPr="00B407A4">
          <w:rPr>
            <w:rStyle w:val="Hipervnculo"/>
            <w:rFonts w:cstheme="minorHAnsi"/>
            <w:noProof/>
          </w:rPr>
          <w:t>Alcance</w:t>
        </w:r>
        <w:r w:rsidR="00EC6D51">
          <w:rPr>
            <w:noProof/>
            <w:webHidden/>
          </w:rPr>
          <w:tab/>
        </w:r>
        <w:r w:rsidR="00EC6D51">
          <w:rPr>
            <w:noProof/>
            <w:webHidden/>
          </w:rPr>
          <w:fldChar w:fldCharType="begin"/>
        </w:r>
        <w:r w:rsidR="00EC6D51">
          <w:rPr>
            <w:noProof/>
            <w:webHidden/>
          </w:rPr>
          <w:instrText xml:space="preserve"> PAGEREF _Toc118413311 \h </w:instrText>
        </w:r>
        <w:r w:rsidR="00EC6D51">
          <w:rPr>
            <w:noProof/>
            <w:webHidden/>
          </w:rPr>
        </w:r>
        <w:r w:rsidR="00EC6D51">
          <w:rPr>
            <w:noProof/>
            <w:webHidden/>
          </w:rPr>
          <w:fldChar w:fldCharType="separate"/>
        </w:r>
        <w:r w:rsidR="00470454">
          <w:rPr>
            <w:noProof/>
            <w:webHidden/>
          </w:rPr>
          <w:t>4</w:t>
        </w:r>
        <w:r w:rsidR="00EC6D51">
          <w:rPr>
            <w:noProof/>
            <w:webHidden/>
          </w:rPr>
          <w:fldChar w:fldCharType="end"/>
        </w:r>
      </w:hyperlink>
    </w:p>
    <w:p w14:paraId="29544D96" w14:textId="77777777" w:rsidR="00EC6D51" w:rsidRDefault="006B7FA7" w:rsidP="00EC6D51">
      <w:pPr>
        <w:pStyle w:val="TDC2"/>
        <w:spacing w:line="360" w:lineRule="auto"/>
        <w:rPr>
          <w:rFonts w:asciiTheme="minorHAnsi" w:hAnsiTheme="minorHAnsi"/>
          <w:noProof/>
          <w:szCs w:val="22"/>
          <w:lang w:eastAsia="es-PE"/>
        </w:rPr>
      </w:pPr>
      <w:hyperlink w:anchor="_Toc118413312" w:history="1">
        <w:r w:rsidR="00EC6D51" w:rsidRPr="00B407A4">
          <w:rPr>
            <w:rStyle w:val="Hipervnculo"/>
            <w:rFonts w:cstheme="minorHAnsi"/>
            <w:noProof/>
          </w:rPr>
          <w:t>1.3</w:t>
        </w:r>
        <w:r w:rsidR="00EC6D51">
          <w:rPr>
            <w:rFonts w:asciiTheme="minorHAnsi" w:hAnsiTheme="minorHAnsi"/>
            <w:noProof/>
            <w:szCs w:val="22"/>
            <w:lang w:eastAsia="es-PE"/>
          </w:rPr>
          <w:tab/>
        </w:r>
        <w:r w:rsidR="00EC6D51" w:rsidRPr="00B407A4">
          <w:rPr>
            <w:rStyle w:val="Hipervnculo"/>
            <w:rFonts w:cstheme="minorHAnsi"/>
            <w:noProof/>
          </w:rPr>
          <w:t>Definiciones y abreviaciones</w:t>
        </w:r>
        <w:r w:rsidR="00EC6D51">
          <w:rPr>
            <w:noProof/>
            <w:webHidden/>
          </w:rPr>
          <w:tab/>
        </w:r>
        <w:r w:rsidR="00EC6D51">
          <w:rPr>
            <w:noProof/>
            <w:webHidden/>
          </w:rPr>
          <w:fldChar w:fldCharType="begin"/>
        </w:r>
        <w:r w:rsidR="00EC6D51">
          <w:rPr>
            <w:noProof/>
            <w:webHidden/>
          </w:rPr>
          <w:instrText xml:space="preserve"> PAGEREF _Toc118413312 \h </w:instrText>
        </w:r>
        <w:r w:rsidR="00EC6D51">
          <w:rPr>
            <w:noProof/>
            <w:webHidden/>
          </w:rPr>
        </w:r>
        <w:r w:rsidR="00EC6D51">
          <w:rPr>
            <w:noProof/>
            <w:webHidden/>
          </w:rPr>
          <w:fldChar w:fldCharType="separate"/>
        </w:r>
        <w:r w:rsidR="00470454">
          <w:rPr>
            <w:noProof/>
            <w:webHidden/>
          </w:rPr>
          <w:t>4</w:t>
        </w:r>
        <w:r w:rsidR="00EC6D51">
          <w:rPr>
            <w:noProof/>
            <w:webHidden/>
          </w:rPr>
          <w:fldChar w:fldCharType="end"/>
        </w:r>
      </w:hyperlink>
    </w:p>
    <w:p w14:paraId="223130A3" w14:textId="77777777" w:rsidR="00EC6D51" w:rsidRDefault="006B7FA7" w:rsidP="00EC6D51">
      <w:pPr>
        <w:pStyle w:val="TDC2"/>
        <w:spacing w:line="360" w:lineRule="auto"/>
        <w:rPr>
          <w:rFonts w:asciiTheme="minorHAnsi" w:hAnsiTheme="minorHAnsi"/>
          <w:noProof/>
          <w:szCs w:val="22"/>
          <w:lang w:eastAsia="es-PE"/>
        </w:rPr>
      </w:pPr>
      <w:hyperlink w:anchor="_Toc118413313" w:history="1">
        <w:r w:rsidR="00EC6D51" w:rsidRPr="00B407A4">
          <w:rPr>
            <w:rStyle w:val="Hipervnculo"/>
            <w:rFonts w:cstheme="minorHAnsi"/>
            <w:noProof/>
          </w:rPr>
          <w:t>1.4</w:t>
        </w:r>
        <w:r w:rsidR="00EC6D51">
          <w:rPr>
            <w:rFonts w:asciiTheme="minorHAnsi" w:hAnsiTheme="minorHAnsi"/>
            <w:noProof/>
            <w:szCs w:val="22"/>
            <w:lang w:eastAsia="es-PE"/>
          </w:rPr>
          <w:tab/>
        </w:r>
        <w:r w:rsidR="00EC6D51" w:rsidRPr="00B407A4">
          <w:rPr>
            <w:rStyle w:val="Hipervnculo"/>
            <w:rFonts w:cstheme="minorHAnsi"/>
            <w:noProof/>
          </w:rPr>
          <w:t>Referencia</w:t>
        </w:r>
        <w:r w:rsidR="00EC6D51">
          <w:rPr>
            <w:noProof/>
            <w:webHidden/>
          </w:rPr>
          <w:tab/>
        </w:r>
        <w:r w:rsidR="00EC6D51">
          <w:rPr>
            <w:noProof/>
            <w:webHidden/>
          </w:rPr>
          <w:fldChar w:fldCharType="begin"/>
        </w:r>
        <w:r w:rsidR="00EC6D51">
          <w:rPr>
            <w:noProof/>
            <w:webHidden/>
          </w:rPr>
          <w:instrText xml:space="preserve"> PAGEREF _Toc118413313 \h </w:instrText>
        </w:r>
        <w:r w:rsidR="00EC6D51">
          <w:rPr>
            <w:noProof/>
            <w:webHidden/>
          </w:rPr>
        </w:r>
        <w:r w:rsidR="00EC6D51">
          <w:rPr>
            <w:noProof/>
            <w:webHidden/>
          </w:rPr>
          <w:fldChar w:fldCharType="separate"/>
        </w:r>
        <w:r w:rsidR="00470454">
          <w:rPr>
            <w:noProof/>
            <w:webHidden/>
          </w:rPr>
          <w:t>5</w:t>
        </w:r>
        <w:r w:rsidR="00EC6D51">
          <w:rPr>
            <w:noProof/>
            <w:webHidden/>
          </w:rPr>
          <w:fldChar w:fldCharType="end"/>
        </w:r>
      </w:hyperlink>
    </w:p>
    <w:p w14:paraId="54239915" w14:textId="77777777" w:rsidR="00EC6D51" w:rsidRDefault="006B7FA7" w:rsidP="00EC6D51">
      <w:pPr>
        <w:pStyle w:val="TDC1"/>
        <w:tabs>
          <w:tab w:val="left" w:pos="432"/>
          <w:tab w:val="right" w:leader="dot" w:pos="9063"/>
        </w:tabs>
        <w:spacing w:line="360" w:lineRule="auto"/>
        <w:rPr>
          <w:rFonts w:asciiTheme="minorHAnsi" w:hAnsiTheme="minorHAnsi"/>
          <w:bCs w:val="0"/>
          <w:noProof/>
          <w:szCs w:val="22"/>
          <w:lang w:eastAsia="es-PE"/>
        </w:rPr>
      </w:pPr>
      <w:hyperlink w:anchor="_Toc118413314" w:history="1">
        <w:r w:rsidR="00EC6D51" w:rsidRPr="00B407A4">
          <w:rPr>
            <w:rStyle w:val="Hipervnculo"/>
            <w:rFonts w:cstheme="minorHAnsi"/>
            <w:noProof/>
          </w:rPr>
          <w:t>2</w:t>
        </w:r>
        <w:r w:rsidR="00EC6D51">
          <w:rPr>
            <w:rFonts w:asciiTheme="minorHAnsi" w:hAnsiTheme="minorHAnsi"/>
            <w:bCs w:val="0"/>
            <w:noProof/>
            <w:szCs w:val="22"/>
            <w:lang w:eastAsia="es-PE"/>
          </w:rPr>
          <w:tab/>
        </w:r>
        <w:r w:rsidR="00EC6D51" w:rsidRPr="00B407A4">
          <w:rPr>
            <w:rStyle w:val="Hipervnculo"/>
            <w:rFonts w:cstheme="minorHAnsi"/>
            <w:noProof/>
          </w:rPr>
          <w:t>Requisitos</w:t>
        </w:r>
        <w:r w:rsidR="00EC6D51">
          <w:rPr>
            <w:noProof/>
            <w:webHidden/>
          </w:rPr>
          <w:tab/>
        </w:r>
        <w:r w:rsidR="00EC6D51">
          <w:rPr>
            <w:noProof/>
            <w:webHidden/>
          </w:rPr>
          <w:fldChar w:fldCharType="begin"/>
        </w:r>
        <w:r w:rsidR="00EC6D51">
          <w:rPr>
            <w:noProof/>
            <w:webHidden/>
          </w:rPr>
          <w:instrText xml:space="preserve"> PAGEREF _Toc118413314 \h </w:instrText>
        </w:r>
        <w:r w:rsidR="00EC6D51">
          <w:rPr>
            <w:noProof/>
            <w:webHidden/>
          </w:rPr>
        </w:r>
        <w:r w:rsidR="00EC6D51">
          <w:rPr>
            <w:noProof/>
            <w:webHidden/>
          </w:rPr>
          <w:fldChar w:fldCharType="separate"/>
        </w:r>
        <w:r w:rsidR="00470454">
          <w:rPr>
            <w:noProof/>
            <w:webHidden/>
          </w:rPr>
          <w:t>5</w:t>
        </w:r>
        <w:r w:rsidR="00EC6D51">
          <w:rPr>
            <w:noProof/>
            <w:webHidden/>
          </w:rPr>
          <w:fldChar w:fldCharType="end"/>
        </w:r>
      </w:hyperlink>
    </w:p>
    <w:p w14:paraId="74B4997C" w14:textId="77777777" w:rsidR="00EC6D51" w:rsidRDefault="006B7FA7" w:rsidP="00EC6D51">
      <w:pPr>
        <w:pStyle w:val="TDC2"/>
        <w:spacing w:line="360" w:lineRule="auto"/>
        <w:rPr>
          <w:rFonts w:asciiTheme="minorHAnsi" w:hAnsiTheme="minorHAnsi"/>
          <w:noProof/>
          <w:szCs w:val="22"/>
          <w:lang w:eastAsia="es-PE"/>
        </w:rPr>
      </w:pPr>
      <w:hyperlink w:anchor="_Toc118413315" w:history="1">
        <w:r w:rsidR="00EC6D51" w:rsidRPr="00B407A4">
          <w:rPr>
            <w:rStyle w:val="Hipervnculo"/>
            <w:rFonts w:cstheme="minorHAnsi"/>
            <w:noProof/>
          </w:rPr>
          <w:t>2.1</w:t>
        </w:r>
        <w:r w:rsidR="00EC6D51">
          <w:rPr>
            <w:rFonts w:asciiTheme="minorHAnsi" w:hAnsiTheme="minorHAnsi"/>
            <w:noProof/>
            <w:szCs w:val="22"/>
            <w:lang w:eastAsia="es-PE"/>
          </w:rPr>
          <w:tab/>
        </w:r>
        <w:r w:rsidR="00EC6D51" w:rsidRPr="00B407A4">
          <w:rPr>
            <w:rStyle w:val="Hipervnculo"/>
            <w:rFonts w:cstheme="minorHAnsi"/>
            <w:noProof/>
          </w:rPr>
          <w:t>Requisitos de hardware</w:t>
        </w:r>
        <w:r w:rsidR="00EC6D51">
          <w:rPr>
            <w:noProof/>
            <w:webHidden/>
          </w:rPr>
          <w:tab/>
        </w:r>
        <w:r w:rsidR="00EC6D51">
          <w:rPr>
            <w:noProof/>
            <w:webHidden/>
          </w:rPr>
          <w:fldChar w:fldCharType="begin"/>
        </w:r>
        <w:r w:rsidR="00EC6D51">
          <w:rPr>
            <w:noProof/>
            <w:webHidden/>
          </w:rPr>
          <w:instrText xml:space="preserve"> PAGEREF _Toc118413315 \h </w:instrText>
        </w:r>
        <w:r w:rsidR="00EC6D51">
          <w:rPr>
            <w:noProof/>
            <w:webHidden/>
          </w:rPr>
        </w:r>
        <w:r w:rsidR="00EC6D51">
          <w:rPr>
            <w:noProof/>
            <w:webHidden/>
          </w:rPr>
          <w:fldChar w:fldCharType="separate"/>
        </w:r>
        <w:r w:rsidR="00470454">
          <w:rPr>
            <w:noProof/>
            <w:webHidden/>
          </w:rPr>
          <w:t>5</w:t>
        </w:r>
        <w:r w:rsidR="00EC6D51">
          <w:rPr>
            <w:noProof/>
            <w:webHidden/>
          </w:rPr>
          <w:fldChar w:fldCharType="end"/>
        </w:r>
      </w:hyperlink>
    </w:p>
    <w:p w14:paraId="4F71289A" w14:textId="77777777" w:rsidR="00EC6D51" w:rsidRDefault="006B7FA7" w:rsidP="00EC6D51">
      <w:pPr>
        <w:pStyle w:val="TDC2"/>
        <w:spacing w:line="360" w:lineRule="auto"/>
        <w:rPr>
          <w:rFonts w:asciiTheme="minorHAnsi" w:hAnsiTheme="minorHAnsi"/>
          <w:noProof/>
          <w:szCs w:val="22"/>
          <w:lang w:eastAsia="es-PE"/>
        </w:rPr>
      </w:pPr>
      <w:hyperlink w:anchor="_Toc118413316" w:history="1">
        <w:r w:rsidR="00EC6D51" w:rsidRPr="00B407A4">
          <w:rPr>
            <w:rStyle w:val="Hipervnculo"/>
            <w:rFonts w:cstheme="minorHAnsi"/>
            <w:noProof/>
          </w:rPr>
          <w:t>2.2</w:t>
        </w:r>
        <w:r w:rsidR="00EC6D51">
          <w:rPr>
            <w:rFonts w:asciiTheme="minorHAnsi" w:hAnsiTheme="minorHAnsi"/>
            <w:noProof/>
            <w:szCs w:val="22"/>
            <w:lang w:eastAsia="es-PE"/>
          </w:rPr>
          <w:tab/>
        </w:r>
        <w:r w:rsidR="00EC6D51" w:rsidRPr="00B407A4">
          <w:rPr>
            <w:rStyle w:val="Hipervnculo"/>
            <w:rFonts w:cstheme="minorHAnsi"/>
            <w:noProof/>
          </w:rPr>
          <w:t>Requisitos de software base</w:t>
        </w:r>
        <w:r w:rsidR="00EC6D51">
          <w:rPr>
            <w:noProof/>
            <w:webHidden/>
          </w:rPr>
          <w:tab/>
        </w:r>
        <w:r w:rsidR="00EC6D51">
          <w:rPr>
            <w:noProof/>
            <w:webHidden/>
          </w:rPr>
          <w:fldChar w:fldCharType="begin"/>
        </w:r>
        <w:r w:rsidR="00EC6D51">
          <w:rPr>
            <w:noProof/>
            <w:webHidden/>
          </w:rPr>
          <w:instrText xml:space="preserve"> PAGEREF _Toc118413316 \h </w:instrText>
        </w:r>
        <w:r w:rsidR="00EC6D51">
          <w:rPr>
            <w:noProof/>
            <w:webHidden/>
          </w:rPr>
        </w:r>
        <w:r w:rsidR="00EC6D51">
          <w:rPr>
            <w:noProof/>
            <w:webHidden/>
          </w:rPr>
          <w:fldChar w:fldCharType="separate"/>
        </w:r>
        <w:r w:rsidR="00470454">
          <w:rPr>
            <w:noProof/>
            <w:webHidden/>
          </w:rPr>
          <w:t>5</w:t>
        </w:r>
        <w:r w:rsidR="00EC6D51">
          <w:rPr>
            <w:noProof/>
            <w:webHidden/>
          </w:rPr>
          <w:fldChar w:fldCharType="end"/>
        </w:r>
      </w:hyperlink>
    </w:p>
    <w:p w14:paraId="432F6DD8" w14:textId="77777777" w:rsidR="00EC6D51" w:rsidRDefault="006B7FA7" w:rsidP="00EC6D51">
      <w:pPr>
        <w:pStyle w:val="TDC1"/>
        <w:tabs>
          <w:tab w:val="left" w:pos="432"/>
          <w:tab w:val="right" w:leader="dot" w:pos="9063"/>
        </w:tabs>
        <w:spacing w:line="360" w:lineRule="auto"/>
        <w:rPr>
          <w:rFonts w:asciiTheme="minorHAnsi" w:hAnsiTheme="minorHAnsi"/>
          <w:bCs w:val="0"/>
          <w:noProof/>
          <w:szCs w:val="22"/>
          <w:lang w:eastAsia="es-PE"/>
        </w:rPr>
      </w:pPr>
      <w:hyperlink w:anchor="_Toc118413317" w:history="1">
        <w:r w:rsidR="00EC6D51" w:rsidRPr="00B407A4">
          <w:rPr>
            <w:rStyle w:val="Hipervnculo"/>
            <w:rFonts w:cstheme="minorHAnsi"/>
            <w:noProof/>
          </w:rPr>
          <w:t>3</w:t>
        </w:r>
        <w:r w:rsidR="00EC6D51">
          <w:rPr>
            <w:rFonts w:asciiTheme="minorHAnsi" w:hAnsiTheme="minorHAnsi"/>
            <w:bCs w:val="0"/>
            <w:noProof/>
            <w:szCs w:val="22"/>
            <w:lang w:eastAsia="es-PE"/>
          </w:rPr>
          <w:tab/>
        </w:r>
        <w:r w:rsidR="00EC6D51" w:rsidRPr="00B407A4">
          <w:rPr>
            <w:rStyle w:val="Hipervnculo"/>
            <w:rFonts w:cstheme="minorHAnsi"/>
            <w:noProof/>
          </w:rPr>
          <w:t>Procedimiento de instalación</w:t>
        </w:r>
        <w:r w:rsidR="00EC6D51">
          <w:rPr>
            <w:noProof/>
            <w:webHidden/>
          </w:rPr>
          <w:tab/>
        </w:r>
        <w:r w:rsidR="00EC6D51">
          <w:rPr>
            <w:noProof/>
            <w:webHidden/>
          </w:rPr>
          <w:fldChar w:fldCharType="begin"/>
        </w:r>
        <w:r w:rsidR="00EC6D51">
          <w:rPr>
            <w:noProof/>
            <w:webHidden/>
          </w:rPr>
          <w:instrText xml:space="preserve"> PAGEREF _Toc118413317 \h </w:instrText>
        </w:r>
        <w:r w:rsidR="00EC6D51">
          <w:rPr>
            <w:noProof/>
            <w:webHidden/>
          </w:rPr>
        </w:r>
        <w:r w:rsidR="00EC6D51">
          <w:rPr>
            <w:noProof/>
            <w:webHidden/>
          </w:rPr>
          <w:fldChar w:fldCharType="separate"/>
        </w:r>
        <w:r w:rsidR="00470454">
          <w:rPr>
            <w:noProof/>
            <w:webHidden/>
          </w:rPr>
          <w:t>5</w:t>
        </w:r>
        <w:r w:rsidR="00EC6D51">
          <w:rPr>
            <w:noProof/>
            <w:webHidden/>
          </w:rPr>
          <w:fldChar w:fldCharType="end"/>
        </w:r>
      </w:hyperlink>
    </w:p>
    <w:p w14:paraId="0D95BF67" w14:textId="77777777" w:rsidR="00EC6D51" w:rsidRDefault="006B7FA7" w:rsidP="00EC6D51">
      <w:pPr>
        <w:pStyle w:val="TDC2"/>
        <w:spacing w:line="360" w:lineRule="auto"/>
        <w:rPr>
          <w:rFonts w:asciiTheme="minorHAnsi" w:hAnsiTheme="minorHAnsi"/>
          <w:noProof/>
          <w:szCs w:val="22"/>
          <w:lang w:eastAsia="es-PE"/>
        </w:rPr>
      </w:pPr>
      <w:hyperlink w:anchor="_Toc118413318" w:history="1">
        <w:r w:rsidR="00EC6D51" w:rsidRPr="00B407A4">
          <w:rPr>
            <w:rStyle w:val="Hipervnculo"/>
            <w:rFonts w:cstheme="minorHAnsi"/>
            <w:noProof/>
            <w:lang w:val="es-ES"/>
          </w:rPr>
          <w:t>3.1</w:t>
        </w:r>
        <w:r w:rsidR="00EC6D51">
          <w:rPr>
            <w:rFonts w:asciiTheme="minorHAnsi" w:hAnsiTheme="minorHAnsi"/>
            <w:noProof/>
            <w:szCs w:val="22"/>
            <w:lang w:eastAsia="es-PE"/>
          </w:rPr>
          <w:tab/>
        </w:r>
        <w:r w:rsidR="00EC6D51" w:rsidRPr="00B407A4">
          <w:rPr>
            <w:rStyle w:val="Hipervnculo"/>
            <w:rFonts w:cstheme="minorHAnsi"/>
            <w:noProof/>
          </w:rPr>
          <w:t>Ejecución de scripts:</w:t>
        </w:r>
        <w:r w:rsidR="00EC6D51">
          <w:rPr>
            <w:noProof/>
            <w:webHidden/>
          </w:rPr>
          <w:tab/>
        </w:r>
        <w:r w:rsidR="00EC6D51">
          <w:rPr>
            <w:noProof/>
            <w:webHidden/>
          </w:rPr>
          <w:fldChar w:fldCharType="begin"/>
        </w:r>
        <w:r w:rsidR="00EC6D51">
          <w:rPr>
            <w:noProof/>
            <w:webHidden/>
          </w:rPr>
          <w:instrText xml:space="preserve"> PAGEREF _Toc118413318 \h </w:instrText>
        </w:r>
        <w:r w:rsidR="00EC6D51">
          <w:rPr>
            <w:noProof/>
            <w:webHidden/>
          </w:rPr>
        </w:r>
        <w:r w:rsidR="00EC6D51">
          <w:rPr>
            <w:noProof/>
            <w:webHidden/>
          </w:rPr>
          <w:fldChar w:fldCharType="separate"/>
        </w:r>
        <w:r w:rsidR="00470454">
          <w:rPr>
            <w:noProof/>
            <w:webHidden/>
          </w:rPr>
          <w:t>5</w:t>
        </w:r>
        <w:r w:rsidR="00EC6D51">
          <w:rPr>
            <w:noProof/>
            <w:webHidden/>
          </w:rPr>
          <w:fldChar w:fldCharType="end"/>
        </w:r>
      </w:hyperlink>
    </w:p>
    <w:p w14:paraId="238601FE" w14:textId="5AB1D14E" w:rsidR="00FA6B8B" w:rsidRDefault="00D51278" w:rsidP="00EC6D51">
      <w:pPr>
        <w:pStyle w:val="TDC1"/>
        <w:tabs>
          <w:tab w:val="left" w:pos="360"/>
          <w:tab w:val="right" w:leader="dot" w:pos="9063"/>
        </w:tabs>
        <w:spacing w:line="360" w:lineRule="auto"/>
        <w:rPr>
          <w:rFonts w:asciiTheme="minorHAnsi" w:hAnsiTheme="minorHAnsi" w:cstheme="minorHAnsi"/>
          <w:b/>
          <w:bCs w:val="0"/>
          <w:caps/>
          <w:szCs w:val="22"/>
        </w:rPr>
      </w:pPr>
      <w:r w:rsidRPr="00386AAE">
        <w:rPr>
          <w:rFonts w:asciiTheme="minorHAnsi" w:hAnsiTheme="minorHAnsi" w:cstheme="minorHAnsi"/>
          <w:b/>
          <w:bCs w:val="0"/>
          <w:caps/>
          <w:szCs w:val="22"/>
        </w:rPr>
        <w:fldChar w:fldCharType="end"/>
      </w:r>
    </w:p>
    <w:p w14:paraId="72B7815D" w14:textId="77777777" w:rsidR="00386AAE" w:rsidRDefault="00386AAE" w:rsidP="00386AAE"/>
    <w:p w14:paraId="04EAB96F" w14:textId="77777777" w:rsidR="00386AAE" w:rsidRDefault="00386AAE" w:rsidP="00386AAE"/>
    <w:p w14:paraId="5B08B5D1" w14:textId="77777777" w:rsidR="00FA6B8B" w:rsidRPr="00040165" w:rsidRDefault="00FA6B8B" w:rsidP="000B1BB4">
      <w:pPr>
        <w:rPr>
          <w:rFonts w:cstheme="minorHAnsi"/>
          <w:sz w:val="24"/>
          <w:u w:val="single"/>
        </w:rPr>
      </w:pPr>
    </w:p>
    <w:p w14:paraId="16DEB4AB" w14:textId="77777777" w:rsidR="00FA6B8B" w:rsidRPr="00040165" w:rsidRDefault="00FA6B8B" w:rsidP="000B1BB4">
      <w:pPr>
        <w:rPr>
          <w:rFonts w:cstheme="minorHAnsi"/>
          <w:sz w:val="24"/>
          <w:u w:val="single"/>
        </w:rPr>
      </w:pPr>
    </w:p>
    <w:p w14:paraId="0AD9C6F4" w14:textId="77777777" w:rsidR="00FA6B8B" w:rsidRPr="00040165" w:rsidRDefault="00FA6B8B" w:rsidP="000B1BB4">
      <w:pPr>
        <w:rPr>
          <w:rFonts w:cstheme="minorHAnsi"/>
          <w:sz w:val="24"/>
          <w:u w:val="single"/>
        </w:rPr>
      </w:pPr>
    </w:p>
    <w:p w14:paraId="218C1D73" w14:textId="77777777" w:rsidR="00470884" w:rsidRPr="00040165" w:rsidRDefault="00FA6B8B" w:rsidP="000B1BB4">
      <w:pPr>
        <w:pStyle w:val="Ttulo1"/>
        <w:rPr>
          <w:rFonts w:asciiTheme="minorHAnsi" w:hAnsiTheme="minorHAnsi" w:cstheme="minorHAnsi"/>
          <w:szCs w:val="20"/>
        </w:rPr>
      </w:pPr>
      <w:r w:rsidRPr="00040165">
        <w:rPr>
          <w:rFonts w:asciiTheme="minorHAnsi" w:hAnsiTheme="minorHAnsi" w:cstheme="minorHAnsi"/>
          <w:u w:val="single"/>
        </w:rPr>
        <w:br w:type="page"/>
      </w:r>
      <w:bookmarkStart w:id="4" w:name="_Toc118413309"/>
      <w:bookmarkEnd w:id="0"/>
      <w:bookmarkEnd w:id="1"/>
      <w:r w:rsidR="00EF4C09" w:rsidRPr="007C13B6">
        <w:rPr>
          <w:rFonts w:asciiTheme="minorHAnsi" w:hAnsiTheme="minorHAnsi" w:cstheme="minorHAnsi"/>
          <w:szCs w:val="20"/>
        </w:rPr>
        <w:lastRenderedPageBreak/>
        <w:t>Introducción</w:t>
      </w:r>
      <w:bookmarkEnd w:id="4"/>
    </w:p>
    <w:p w14:paraId="4B1F511A" w14:textId="77777777" w:rsidR="008A679F" w:rsidRPr="00040165" w:rsidRDefault="008A679F" w:rsidP="000B1BB4">
      <w:pPr>
        <w:rPr>
          <w:rFonts w:cstheme="minorHAnsi"/>
          <w:color w:val="0000FF"/>
          <w:szCs w:val="20"/>
        </w:rPr>
      </w:pPr>
      <w:bookmarkStart w:id="5" w:name="_Toc456598587"/>
      <w:bookmarkStart w:id="6" w:name="_Toc456600918"/>
      <w:bookmarkStart w:id="7" w:name="_Toc175022960"/>
    </w:p>
    <w:p w14:paraId="316AF2A2" w14:textId="77777777" w:rsidR="008A679F" w:rsidRPr="00040165" w:rsidRDefault="00EA1570" w:rsidP="000B1BB4">
      <w:pPr>
        <w:jc w:val="both"/>
        <w:rPr>
          <w:rFonts w:cstheme="minorHAnsi"/>
          <w:szCs w:val="20"/>
        </w:rPr>
      </w:pPr>
      <w:r w:rsidRPr="00040165">
        <w:rPr>
          <w:rFonts w:cstheme="minorHAnsi"/>
          <w:szCs w:val="20"/>
        </w:rPr>
        <w:t>El presente documento nos muestra todo lo necesario para llevar a cabo la puesta en producc</w:t>
      </w:r>
      <w:r w:rsidR="00FF1F83" w:rsidRPr="00040165">
        <w:rPr>
          <w:rFonts w:cstheme="minorHAnsi"/>
          <w:szCs w:val="20"/>
        </w:rPr>
        <w:t xml:space="preserve">ión </w:t>
      </w:r>
      <w:r w:rsidR="00120745">
        <w:rPr>
          <w:rFonts w:cstheme="minorHAnsi"/>
          <w:szCs w:val="20"/>
        </w:rPr>
        <w:t>la mejora</w:t>
      </w:r>
      <w:r w:rsidR="0081720B" w:rsidRPr="00040165">
        <w:rPr>
          <w:rFonts w:cstheme="minorHAnsi"/>
          <w:szCs w:val="20"/>
        </w:rPr>
        <w:t xml:space="preserve"> sistema de Registro de Tickets</w:t>
      </w:r>
      <w:r w:rsidRPr="00040165">
        <w:rPr>
          <w:rFonts w:cstheme="minorHAnsi"/>
          <w:szCs w:val="20"/>
        </w:rPr>
        <w:t xml:space="preserve">, las actividades que se tienen que realizar previas a la instalación, </w:t>
      </w:r>
      <w:r w:rsidR="0013459E" w:rsidRPr="00040165">
        <w:rPr>
          <w:rFonts w:cstheme="minorHAnsi"/>
          <w:szCs w:val="20"/>
        </w:rPr>
        <w:t>las actividades y pasos a seguir propiamente de la instalación y las configuraciones necesarias después de la instalación</w:t>
      </w:r>
      <w:r w:rsidR="006D51DF" w:rsidRPr="00040165">
        <w:rPr>
          <w:rFonts w:cstheme="minorHAnsi"/>
          <w:szCs w:val="20"/>
        </w:rPr>
        <w:t>.</w:t>
      </w:r>
    </w:p>
    <w:p w14:paraId="65F9C3DC" w14:textId="77777777" w:rsidR="008A679F" w:rsidRPr="00040165" w:rsidRDefault="008A679F" w:rsidP="000B1BB4">
      <w:pPr>
        <w:rPr>
          <w:rFonts w:cstheme="minorHAnsi"/>
          <w:szCs w:val="20"/>
        </w:rPr>
      </w:pPr>
      <w:bookmarkStart w:id="8" w:name="_Toc492775086"/>
    </w:p>
    <w:p w14:paraId="652ADDA2" w14:textId="77777777" w:rsidR="008A679F" w:rsidRPr="00040165" w:rsidRDefault="008A679F" w:rsidP="000B1BB4">
      <w:pPr>
        <w:pStyle w:val="Ttulo2"/>
        <w:rPr>
          <w:rFonts w:asciiTheme="minorHAnsi" w:hAnsiTheme="minorHAnsi" w:cstheme="minorHAnsi"/>
          <w:szCs w:val="20"/>
        </w:rPr>
      </w:pPr>
      <w:bookmarkStart w:id="9" w:name="_Toc89509829"/>
      <w:bookmarkStart w:id="10" w:name="_Toc184456581"/>
      <w:bookmarkStart w:id="11" w:name="_Toc184459997"/>
      <w:bookmarkStart w:id="12" w:name="_Toc184705605"/>
      <w:bookmarkStart w:id="13" w:name="_Toc184813917"/>
      <w:bookmarkStart w:id="14" w:name="_Toc184814048"/>
      <w:bookmarkStart w:id="15" w:name="_Toc118413310"/>
      <w:r w:rsidRPr="00040165">
        <w:rPr>
          <w:rFonts w:asciiTheme="minorHAnsi" w:hAnsiTheme="minorHAnsi" w:cstheme="minorHAnsi"/>
          <w:szCs w:val="20"/>
        </w:rPr>
        <w:t>O</w:t>
      </w:r>
      <w:bookmarkEnd w:id="5"/>
      <w:bookmarkEnd w:id="6"/>
      <w:bookmarkEnd w:id="8"/>
      <w:bookmarkEnd w:id="9"/>
      <w:r w:rsidRPr="00040165">
        <w:rPr>
          <w:rFonts w:asciiTheme="minorHAnsi" w:hAnsiTheme="minorHAnsi" w:cstheme="minorHAnsi"/>
          <w:szCs w:val="20"/>
        </w:rPr>
        <w:t>bjetivo</w:t>
      </w:r>
      <w:bookmarkEnd w:id="10"/>
      <w:bookmarkEnd w:id="11"/>
      <w:bookmarkEnd w:id="12"/>
      <w:bookmarkEnd w:id="13"/>
      <w:bookmarkEnd w:id="14"/>
      <w:bookmarkEnd w:id="15"/>
    </w:p>
    <w:p w14:paraId="5023141B" w14:textId="77777777" w:rsidR="008A679F" w:rsidRPr="00040165" w:rsidRDefault="008A679F" w:rsidP="000B1BB4">
      <w:pPr>
        <w:rPr>
          <w:rFonts w:cstheme="minorHAnsi"/>
          <w:szCs w:val="20"/>
        </w:rPr>
      </w:pPr>
    </w:p>
    <w:p w14:paraId="37BD5F32" w14:textId="77777777" w:rsidR="008A679F" w:rsidRPr="00040165" w:rsidRDefault="00EA1570" w:rsidP="000B1BB4">
      <w:pPr>
        <w:jc w:val="both"/>
        <w:rPr>
          <w:rFonts w:cstheme="minorHAnsi"/>
          <w:szCs w:val="20"/>
        </w:rPr>
      </w:pPr>
      <w:r w:rsidRPr="00040165">
        <w:rPr>
          <w:rFonts w:cstheme="minorHAnsi"/>
          <w:szCs w:val="20"/>
        </w:rPr>
        <w:t>Este Manual de Instalación tiene como objetivo brindar la información necesaria sobre el procedimiento que se tiene que llevar a cabo para la puesta en producción de</w:t>
      </w:r>
      <w:r w:rsidR="007C13B6">
        <w:rPr>
          <w:rFonts w:cstheme="minorHAnsi"/>
          <w:szCs w:val="20"/>
        </w:rPr>
        <w:t xml:space="preserve"> </w:t>
      </w:r>
      <w:r w:rsidRPr="00040165">
        <w:rPr>
          <w:rFonts w:cstheme="minorHAnsi"/>
          <w:szCs w:val="20"/>
        </w:rPr>
        <w:t>l</w:t>
      </w:r>
      <w:r w:rsidR="007C13B6">
        <w:rPr>
          <w:rFonts w:cstheme="minorHAnsi"/>
          <w:szCs w:val="20"/>
        </w:rPr>
        <w:t>a mejora del</w:t>
      </w:r>
      <w:r w:rsidRPr="00040165">
        <w:rPr>
          <w:rFonts w:cstheme="minorHAnsi"/>
          <w:szCs w:val="20"/>
        </w:rPr>
        <w:t xml:space="preserve"> </w:t>
      </w:r>
      <w:r w:rsidR="00A41577" w:rsidRPr="00040165">
        <w:rPr>
          <w:rFonts w:cstheme="minorHAnsi"/>
          <w:szCs w:val="20"/>
        </w:rPr>
        <w:t xml:space="preserve">Sistema de </w:t>
      </w:r>
      <w:r w:rsidR="0081720B" w:rsidRPr="00040165">
        <w:rPr>
          <w:rFonts w:cstheme="minorHAnsi"/>
          <w:szCs w:val="20"/>
        </w:rPr>
        <w:t>Registro de Tickets</w:t>
      </w:r>
    </w:p>
    <w:p w14:paraId="1F3B1409" w14:textId="77777777" w:rsidR="008A679F" w:rsidRPr="00040165" w:rsidRDefault="008A679F" w:rsidP="000B1BB4">
      <w:pPr>
        <w:rPr>
          <w:rFonts w:cstheme="minorHAnsi"/>
          <w:szCs w:val="20"/>
        </w:rPr>
      </w:pPr>
      <w:bookmarkStart w:id="16" w:name="_Toc456598588"/>
      <w:bookmarkStart w:id="17" w:name="_Toc456600919"/>
      <w:bookmarkStart w:id="18" w:name="_Toc492775087"/>
    </w:p>
    <w:p w14:paraId="5BC8D0B4" w14:textId="77777777" w:rsidR="008A679F" w:rsidRPr="00040165" w:rsidRDefault="008A679F" w:rsidP="000B1BB4">
      <w:pPr>
        <w:pStyle w:val="Ttulo2"/>
        <w:rPr>
          <w:rFonts w:asciiTheme="minorHAnsi" w:hAnsiTheme="minorHAnsi" w:cstheme="minorHAnsi"/>
          <w:szCs w:val="20"/>
        </w:rPr>
      </w:pPr>
      <w:bookmarkStart w:id="19" w:name="_Toc89509830"/>
      <w:bookmarkStart w:id="20" w:name="_Toc184456582"/>
      <w:bookmarkStart w:id="21" w:name="_Toc184459998"/>
      <w:bookmarkStart w:id="22" w:name="_Toc184705606"/>
      <w:bookmarkStart w:id="23" w:name="_Toc184813918"/>
      <w:bookmarkStart w:id="24" w:name="_Toc184814049"/>
      <w:bookmarkStart w:id="25" w:name="_Toc118413311"/>
      <w:r w:rsidRPr="00040165">
        <w:rPr>
          <w:rFonts w:asciiTheme="minorHAnsi" w:hAnsiTheme="minorHAnsi" w:cstheme="minorHAnsi"/>
          <w:szCs w:val="20"/>
        </w:rPr>
        <w:t>A</w:t>
      </w:r>
      <w:bookmarkEnd w:id="16"/>
      <w:bookmarkEnd w:id="17"/>
      <w:bookmarkEnd w:id="18"/>
      <w:bookmarkEnd w:id="19"/>
      <w:r w:rsidRPr="00040165">
        <w:rPr>
          <w:rFonts w:asciiTheme="minorHAnsi" w:hAnsiTheme="minorHAnsi" w:cstheme="minorHAnsi"/>
          <w:szCs w:val="20"/>
        </w:rPr>
        <w:t>lcance</w:t>
      </w:r>
      <w:bookmarkEnd w:id="20"/>
      <w:bookmarkEnd w:id="21"/>
      <w:bookmarkEnd w:id="22"/>
      <w:bookmarkEnd w:id="23"/>
      <w:bookmarkEnd w:id="24"/>
      <w:bookmarkEnd w:id="25"/>
    </w:p>
    <w:p w14:paraId="562C75D1" w14:textId="77777777" w:rsidR="008A679F" w:rsidRPr="00040165" w:rsidRDefault="008A679F" w:rsidP="000B1BB4">
      <w:pPr>
        <w:rPr>
          <w:rFonts w:cstheme="minorHAnsi"/>
          <w:szCs w:val="20"/>
        </w:rPr>
      </w:pPr>
    </w:p>
    <w:p w14:paraId="6C30F928" w14:textId="77777777" w:rsidR="008A679F" w:rsidRPr="00040165" w:rsidRDefault="00F5320D" w:rsidP="000B1BB4">
      <w:pPr>
        <w:jc w:val="both"/>
        <w:rPr>
          <w:rFonts w:cstheme="minorHAnsi"/>
          <w:szCs w:val="20"/>
          <w:lang w:val="es-419"/>
        </w:rPr>
      </w:pPr>
      <w:r w:rsidRPr="00040165">
        <w:rPr>
          <w:rFonts w:cstheme="minorHAnsi"/>
          <w:szCs w:val="20"/>
          <w:lang w:val="es-419"/>
        </w:rPr>
        <w:t>Este documento presenta el procedimiento que hay que seguir para la instalación de</w:t>
      </w:r>
      <w:r w:rsidR="000D4937">
        <w:rPr>
          <w:rFonts w:cstheme="minorHAnsi"/>
          <w:szCs w:val="20"/>
          <w:lang w:val="es-419"/>
        </w:rPr>
        <w:t xml:space="preserve"> </w:t>
      </w:r>
      <w:r w:rsidRPr="00040165">
        <w:rPr>
          <w:rFonts w:cstheme="minorHAnsi"/>
          <w:szCs w:val="20"/>
          <w:lang w:val="es-419"/>
        </w:rPr>
        <w:t>l</w:t>
      </w:r>
      <w:r w:rsidR="000D4937">
        <w:rPr>
          <w:rFonts w:cstheme="minorHAnsi"/>
          <w:szCs w:val="20"/>
          <w:lang w:val="es-419"/>
        </w:rPr>
        <w:t>a mejora del</w:t>
      </w:r>
      <w:r w:rsidR="008A679F" w:rsidRPr="00040165">
        <w:rPr>
          <w:rFonts w:cstheme="minorHAnsi"/>
          <w:szCs w:val="20"/>
        </w:rPr>
        <w:t xml:space="preserve"> </w:t>
      </w:r>
      <w:r w:rsidR="00A41577" w:rsidRPr="00040165">
        <w:rPr>
          <w:rFonts w:cstheme="minorHAnsi"/>
          <w:szCs w:val="20"/>
        </w:rPr>
        <w:t>Sistema de</w:t>
      </w:r>
      <w:r w:rsidR="0081720B" w:rsidRPr="00040165">
        <w:rPr>
          <w:rFonts w:cstheme="minorHAnsi"/>
          <w:szCs w:val="20"/>
        </w:rPr>
        <w:t xml:space="preserve"> Registro de Tickets</w:t>
      </w:r>
      <w:r w:rsidR="00A41577" w:rsidRPr="00040165">
        <w:rPr>
          <w:rFonts w:cstheme="minorHAnsi"/>
          <w:szCs w:val="20"/>
        </w:rPr>
        <w:t xml:space="preserve"> </w:t>
      </w:r>
      <w:r w:rsidRPr="00040165">
        <w:rPr>
          <w:rFonts w:cstheme="minorHAnsi"/>
          <w:szCs w:val="20"/>
          <w:lang w:val="es-419"/>
        </w:rPr>
        <w:t xml:space="preserve">describiendo en forma detallada las actividades a realizar para </w:t>
      </w:r>
      <w:r w:rsidR="000D4937">
        <w:rPr>
          <w:rFonts w:cstheme="minorHAnsi"/>
          <w:szCs w:val="20"/>
          <w:lang w:val="es-419"/>
        </w:rPr>
        <w:t>desplegarlo</w:t>
      </w:r>
      <w:r w:rsidRPr="00040165">
        <w:rPr>
          <w:rFonts w:cstheme="minorHAnsi"/>
          <w:szCs w:val="20"/>
          <w:lang w:val="es-419"/>
        </w:rPr>
        <w:t xml:space="preserve"> en producción y los demás procedimientos pre</w:t>
      </w:r>
      <w:r w:rsidR="00C26476" w:rsidRPr="00040165">
        <w:rPr>
          <w:rFonts w:cstheme="minorHAnsi"/>
          <w:szCs w:val="20"/>
          <w:lang w:val="es-ES"/>
        </w:rPr>
        <w:t>-</w:t>
      </w:r>
      <w:proofErr w:type="spellStart"/>
      <w:r w:rsidRPr="00040165">
        <w:rPr>
          <w:rFonts w:cstheme="minorHAnsi"/>
          <w:szCs w:val="20"/>
          <w:lang w:val="es-419"/>
        </w:rPr>
        <w:t>instalatorios</w:t>
      </w:r>
      <w:proofErr w:type="spellEnd"/>
      <w:r w:rsidRPr="00040165">
        <w:rPr>
          <w:rFonts w:cstheme="minorHAnsi"/>
          <w:szCs w:val="20"/>
          <w:lang w:val="es-419"/>
        </w:rPr>
        <w:t>.</w:t>
      </w:r>
    </w:p>
    <w:p w14:paraId="664355AD" w14:textId="77777777" w:rsidR="008A679F" w:rsidRPr="00040165" w:rsidRDefault="008A679F" w:rsidP="000B1BB4">
      <w:pPr>
        <w:rPr>
          <w:rFonts w:cstheme="minorHAnsi"/>
          <w:szCs w:val="20"/>
        </w:rPr>
      </w:pPr>
    </w:p>
    <w:p w14:paraId="58A0C91B" w14:textId="77777777" w:rsidR="008A679F" w:rsidRPr="00040165" w:rsidRDefault="008A679F" w:rsidP="000B1BB4">
      <w:pPr>
        <w:pStyle w:val="Ttulo2"/>
        <w:rPr>
          <w:rFonts w:asciiTheme="minorHAnsi" w:hAnsiTheme="minorHAnsi" w:cstheme="minorHAnsi"/>
          <w:szCs w:val="20"/>
        </w:rPr>
      </w:pPr>
      <w:bookmarkStart w:id="26" w:name="_Toc89509831"/>
      <w:bookmarkStart w:id="27" w:name="_Toc184456583"/>
      <w:bookmarkStart w:id="28" w:name="_Toc184459999"/>
      <w:bookmarkStart w:id="29" w:name="_Toc184705607"/>
      <w:bookmarkStart w:id="30" w:name="_Toc184813919"/>
      <w:bookmarkStart w:id="31" w:name="_Toc184814050"/>
      <w:bookmarkStart w:id="32" w:name="_Toc118413312"/>
      <w:r w:rsidRPr="00040165">
        <w:rPr>
          <w:rFonts w:asciiTheme="minorHAnsi" w:hAnsiTheme="minorHAnsi" w:cstheme="minorHAnsi"/>
          <w:szCs w:val="20"/>
        </w:rPr>
        <w:t>D</w:t>
      </w:r>
      <w:bookmarkEnd w:id="26"/>
      <w:r w:rsidRPr="00040165">
        <w:rPr>
          <w:rFonts w:asciiTheme="minorHAnsi" w:hAnsiTheme="minorHAnsi" w:cstheme="minorHAnsi"/>
          <w:szCs w:val="20"/>
        </w:rPr>
        <w:t>efiniciones y abreviaciones</w:t>
      </w:r>
      <w:bookmarkEnd w:id="27"/>
      <w:bookmarkEnd w:id="28"/>
      <w:bookmarkEnd w:id="29"/>
      <w:bookmarkEnd w:id="30"/>
      <w:bookmarkEnd w:id="31"/>
      <w:bookmarkEnd w:id="32"/>
    </w:p>
    <w:p w14:paraId="1A965116" w14:textId="77777777" w:rsidR="008A679F" w:rsidRPr="00040165" w:rsidRDefault="008A679F" w:rsidP="000B1BB4">
      <w:pPr>
        <w:rPr>
          <w:rFonts w:cstheme="minorHAnsi"/>
          <w:szCs w:val="20"/>
        </w:rPr>
      </w:pPr>
    </w:p>
    <w:p w14:paraId="64121D5F" w14:textId="77777777" w:rsidR="006F603F" w:rsidRPr="00040165" w:rsidRDefault="006F603F" w:rsidP="006F603F">
      <w:pPr>
        <w:rPr>
          <w:rFonts w:cstheme="minorHAnsi"/>
        </w:rPr>
      </w:pPr>
      <w:r w:rsidRPr="00040165">
        <w:rPr>
          <w:rFonts w:cstheme="minorHAnsi"/>
          <w:b/>
          <w:lang w:val="es-ES_tradnl" w:eastAsia="ja-JP"/>
        </w:rPr>
        <w:t>Siglas</w:t>
      </w:r>
    </w:p>
    <w:p w14:paraId="7DF4E37C" w14:textId="77777777" w:rsidR="006F603F" w:rsidRPr="00040165" w:rsidRDefault="006F603F" w:rsidP="006F603F">
      <w:pPr>
        <w:rPr>
          <w:rFonts w:cstheme="minorHAnsi"/>
          <w:b/>
          <w:lang w:val="es-ES_tradnl" w:eastAsia="ja-JP"/>
        </w:rPr>
      </w:pPr>
    </w:p>
    <w:tbl>
      <w:tblPr>
        <w:tblW w:w="0" w:type="auto"/>
        <w:tblInd w:w="342" w:type="dxa"/>
        <w:tblLayout w:type="fixed"/>
        <w:tblCellMar>
          <w:top w:w="72" w:type="dxa"/>
          <w:left w:w="72" w:type="dxa"/>
          <w:bottom w:w="72" w:type="dxa"/>
          <w:right w:w="72" w:type="dxa"/>
        </w:tblCellMar>
        <w:tblLook w:val="0000" w:firstRow="0" w:lastRow="0" w:firstColumn="0" w:lastColumn="0" w:noHBand="0" w:noVBand="0"/>
      </w:tblPr>
      <w:tblGrid>
        <w:gridCol w:w="2553"/>
        <w:gridCol w:w="5788"/>
      </w:tblGrid>
      <w:tr w:rsidR="006F603F" w:rsidRPr="00040165" w14:paraId="3DB62688" w14:textId="77777777" w:rsidTr="00E71186">
        <w:trPr>
          <w:cantSplit/>
          <w:tblHeader/>
        </w:trPr>
        <w:tc>
          <w:tcPr>
            <w:tcW w:w="2553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</w:tcBorders>
            <w:shd w:val="clear" w:color="auto" w:fill="737373"/>
            <w:vAlign w:val="center"/>
          </w:tcPr>
          <w:p w14:paraId="7FD40F90" w14:textId="77777777" w:rsidR="006F603F" w:rsidRPr="00040165" w:rsidRDefault="006F603F" w:rsidP="00E71186">
            <w:pPr>
              <w:pStyle w:val="TableText0"/>
              <w:spacing w:before="0" w:after="0"/>
              <w:jc w:val="center"/>
              <w:rPr>
                <w:rFonts w:cstheme="minorHAnsi"/>
              </w:rPr>
            </w:pPr>
            <w:r w:rsidRPr="00040165">
              <w:rPr>
                <w:rFonts w:cstheme="minorHAnsi"/>
                <w:b/>
                <w:bCs/>
                <w:color w:val="FFFFFF"/>
                <w:lang w:val="es-ES"/>
              </w:rPr>
              <w:t>Términos</w:t>
            </w:r>
          </w:p>
        </w:tc>
        <w:tc>
          <w:tcPr>
            <w:tcW w:w="578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737373"/>
            <w:vAlign w:val="center"/>
          </w:tcPr>
          <w:p w14:paraId="6BBD90DA" w14:textId="77777777" w:rsidR="006F603F" w:rsidRPr="00040165" w:rsidRDefault="006F603F" w:rsidP="00E71186">
            <w:pPr>
              <w:pStyle w:val="TableText0"/>
              <w:spacing w:before="0" w:after="0"/>
              <w:jc w:val="center"/>
              <w:rPr>
                <w:rFonts w:cstheme="minorHAnsi"/>
              </w:rPr>
            </w:pPr>
            <w:r w:rsidRPr="00040165">
              <w:rPr>
                <w:rFonts w:cstheme="minorHAnsi"/>
                <w:b/>
                <w:bCs/>
                <w:color w:val="FFFFFF"/>
                <w:lang w:val="es-ES"/>
              </w:rPr>
              <w:t>Descripción</w:t>
            </w:r>
          </w:p>
        </w:tc>
      </w:tr>
      <w:tr w:rsidR="006F603F" w:rsidRPr="00040165" w14:paraId="55D6CAB9" w14:textId="77777777" w:rsidTr="00E71186">
        <w:trPr>
          <w:cantSplit/>
        </w:trPr>
        <w:tc>
          <w:tcPr>
            <w:tcW w:w="2553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</w:tcBorders>
            <w:shd w:val="clear" w:color="auto" w:fill="auto"/>
            <w:vAlign w:val="center"/>
          </w:tcPr>
          <w:p w14:paraId="1A707403" w14:textId="77777777" w:rsidR="006F603F" w:rsidRPr="00040165" w:rsidRDefault="006F603F" w:rsidP="00E71186">
            <w:pPr>
              <w:rPr>
                <w:rFonts w:cstheme="minorHAnsi"/>
              </w:rPr>
            </w:pPr>
            <w:r w:rsidRPr="00040165">
              <w:rPr>
                <w:rFonts w:cstheme="minorHAnsi"/>
              </w:rPr>
              <w:t>MINEDU</w:t>
            </w:r>
          </w:p>
        </w:tc>
        <w:tc>
          <w:tcPr>
            <w:tcW w:w="578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auto"/>
            <w:vAlign w:val="center"/>
          </w:tcPr>
          <w:p w14:paraId="5129B663" w14:textId="77777777" w:rsidR="006F603F" w:rsidRPr="00040165" w:rsidRDefault="006F603F" w:rsidP="00E71186">
            <w:pPr>
              <w:rPr>
                <w:rFonts w:cstheme="minorHAnsi"/>
              </w:rPr>
            </w:pPr>
            <w:r w:rsidRPr="00040165">
              <w:rPr>
                <w:rFonts w:cstheme="minorHAnsi"/>
              </w:rPr>
              <w:t>Ministerio de Educación.</w:t>
            </w:r>
          </w:p>
        </w:tc>
      </w:tr>
      <w:tr w:rsidR="004A0627" w:rsidRPr="00040165" w14:paraId="57BCFF02" w14:textId="77777777" w:rsidTr="00E71186">
        <w:trPr>
          <w:cantSplit/>
        </w:trPr>
        <w:tc>
          <w:tcPr>
            <w:tcW w:w="2553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</w:tcBorders>
            <w:shd w:val="clear" w:color="auto" w:fill="auto"/>
            <w:vAlign w:val="center"/>
          </w:tcPr>
          <w:p w14:paraId="79B4E28A" w14:textId="77777777" w:rsidR="004A0627" w:rsidRPr="00040165" w:rsidRDefault="004A0627" w:rsidP="00E71186">
            <w:pPr>
              <w:rPr>
                <w:rFonts w:cstheme="minorHAnsi"/>
              </w:rPr>
            </w:pPr>
            <w:r>
              <w:rPr>
                <w:rFonts w:cstheme="minorHAnsi"/>
              </w:rPr>
              <w:t>DITE</w:t>
            </w:r>
          </w:p>
        </w:tc>
        <w:tc>
          <w:tcPr>
            <w:tcW w:w="578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auto"/>
            <w:vAlign w:val="center"/>
          </w:tcPr>
          <w:p w14:paraId="2D017F49" w14:textId="77777777" w:rsidR="004A0627" w:rsidRPr="00040165" w:rsidRDefault="004A0627" w:rsidP="00E71186">
            <w:pPr>
              <w:rPr>
                <w:rFonts w:cstheme="minorHAnsi"/>
              </w:rPr>
            </w:pPr>
            <w:r w:rsidRPr="004A0627">
              <w:rPr>
                <w:rFonts w:cstheme="minorHAnsi"/>
              </w:rPr>
              <w:t>Dirección de Innovación Tecnológica en Educación.</w:t>
            </w:r>
          </w:p>
        </w:tc>
      </w:tr>
      <w:tr w:rsidR="004A0627" w:rsidRPr="00040165" w14:paraId="026DD5A7" w14:textId="77777777" w:rsidTr="00E71186">
        <w:trPr>
          <w:cantSplit/>
        </w:trPr>
        <w:tc>
          <w:tcPr>
            <w:tcW w:w="2553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</w:tcBorders>
            <w:shd w:val="clear" w:color="auto" w:fill="auto"/>
            <w:vAlign w:val="center"/>
          </w:tcPr>
          <w:p w14:paraId="03F3CEE4" w14:textId="77777777" w:rsidR="004A0627" w:rsidRPr="00040165" w:rsidRDefault="004A0627" w:rsidP="00E71186">
            <w:pPr>
              <w:rPr>
                <w:rFonts w:cstheme="minorHAnsi"/>
              </w:rPr>
            </w:pPr>
            <w:r>
              <w:rPr>
                <w:rFonts w:cstheme="minorHAnsi"/>
              </w:rPr>
              <w:t>GLPI</w:t>
            </w:r>
          </w:p>
        </w:tc>
        <w:tc>
          <w:tcPr>
            <w:tcW w:w="578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auto"/>
            <w:vAlign w:val="center"/>
          </w:tcPr>
          <w:p w14:paraId="053A9969" w14:textId="77777777" w:rsidR="004A0627" w:rsidRPr="00040165" w:rsidRDefault="004A0627" w:rsidP="00E71186">
            <w:pPr>
              <w:rPr>
                <w:rFonts w:cstheme="minorHAnsi"/>
              </w:rPr>
            </w:pPr>
            <w:r w:rsidRPr="004A0627">
              <w:rPr>
                <w:rFonts w:cstheme="minorHAnsi"/>
              </w:rPr>
              <w:t>Es un sistema de gestión de activos de TI, seguimiento de problemas y mesa de servicios de código abierto.</w:t>
            </w:r>
          </w:p>
        </w:tc>
      </w:tr>
      <w:tr w:rsidR="004A0627" w:rsidRPr="00040165" w14:paraId="36280BFD" w14:textId="77777777" w:rsidTr="00E71186">
        <w:trPr>
          <w:cantSplit/>
        </w:trPr>
        <w:tc>
          <w:tcPr>
            <w:tcW w:w="2553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</w:tcBorders>
            <w:shd w:val="clear" w:color="auto" w:fill="auto"/>
            <w:vAlign w:val="center"/>
          </w:tcPr>
          <w:p w14:paraId="7B1A94FB" w14:textId="77777777" w:rsidR="004A0627" w:rsidRPr="00040165" w:rsidRDefault="004A0627" w:rsidP="00E71186">
            <w:pPr>
              <w:rPr>
                <w:rFonts w:cstheme="minorHAnsi"/>
              </w:rPr>
            </w:pPr>
            <w:r>
              <w:rPr>
                <w:rFonts w:cstheme="minorHAnsi"/>
              </w:rPr>
              <w:t>DB</w:t>
            </w:r>
          </w:p>
        </w:tc>
        <w:tc>
          <w:tcPr>
            <w:tcW w:w="578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auto"/>
            <w:vAlign w:val="center"/>
          </w:tcPr>
          <w:p w14:paraId="675BBDDF" w14:textId="77777777" w:rsidR="004A0627" w:rsidRPr="00040165" w:rsidRDefault="004A0627" w:rsidP="00E71186">
            <w:pPr>
              <w:rPr>
                <w:rFonts w:cstheme="minorHAnsi"/>
              </w:rPr>
            </w:pPr>
            <w:r w:rsidRPr="004A0627">
              <w:rPr>
                <w:rFonts w:cstheme="minorHAnsi"/>
              </w:rPr>
              <w:t>Base de Datos.</w:t>
            </w:r>
          </w:p>
        </w:tc>
      </w:tr>
    </w:tbl>
    <w:p w14:paraId="44FB30F8" w14:textId="77777777" w:rsidR="006F603F" w:rsidRPr="00040165" w:rsidRDefault="006F603F" w:rsidP="006F603F">
      <w:pPr>
        <w:rPr>
          <w:rFonts w:cstheme="minorHAnsi"/>
          <w:lang w:eastAsia="ja-JP"/>
        </w:rPr>
      </w:pPr>
    </w:p>
    <w:p w14:paraId="1DA6542E" w14:textId="77777777" w:rsidR="008A679F" w:rsidRPr="00040165" w:rsidRDefault="008A679F" w:rsidP="000B1BB4">
      <w:pPr>
        <w:rPr>
          <w:rFonts w:cstheme="minorHAnsi"/>
          <w:color w:val="0000FF"/>
          <w:szCs w:val="20"/>
        </w:rPr>
      </w:pPr>
    </w:p>
    <w:p w14:paraId="4282C2B8" w14:textId="77777777" w:rsidR="0010604D" w:rsidRPr="00040165" w:rsidRDefault="0010604D" w:rsidP="000B1BB4">
      <w:pPr>
        <w:pStyle w:val="Ttulo2"/>
        <w:rPr>
          <w:rFonts w:asciiTheme="minorHAnsi" w:hAnsiTheme="minorHAnsi" w:cstheme="minorHAnsi"/>
          <w:szCs w:val="20"/>
        </w:rPr>
      </w:pPr>
      <w:bookmarkStart w:id="33" w:name="_Toc118413313"/>
      <w:r w:rsidRPr="00040165">
        <w:rPr>
          <w:rFonts w:asciiTheme="minorHAnsi" w:hAnsiTheme="minorHAnsi" w:cstheme="minorHAnsi"/>
          <w:szCs w:val="20"/>
        </w:rPr>
        <w:t>Referencia</w:t>
      </w:r>
      <w:bookmarkEnd w:id="33"/>
    </w:p>
    <w:p w14:paraId="3041E394" w14:textId="77777777" w:rsidR="0010604D" w:rsidRPr="00040165" w:rsidRDefault="0010604D" w:rsidP="000B1BB4">
      <w:pPr>
        <w:rPr>
          <w:rFonts w:cstheme="minorHAnsi"/>
          <w:szCs w:val="20"/>
        </w:rPr>
      </w:pPr>
    </w:p>
    <w:p w14:paraId="53DEAE36" w14:textId="77777777" w:rsidR="0010604D" w:rsidRPr="00040165" w:rsidRDefault="00FC10F1" w:rsidP="000B1BB4">
      <w:pPr>
        <w:jc w:val="both"/>
        <w:rPr>
          <w:rFonts w:cstheme="minorHAnsi"/>
          <w:szCs w:val="20"/>
        </w:rPr>
      </w:pPr>
      <w:r w:rsidRPr="00040165">
        <w:rPr>
          <w:rFonts w:cstheme="minorHAnsi"/>
          <w:szCs w:val="20"/>
        </w:rPr>
        <w:t>Las referencias aplicables son:</w:t>
      </w:r>
    </w:p>
    <w:p w14:paraId="722B00AE" w14:textId="0CFC6FE7" w:rsidR="000B1BB4" w:rsidRPr="00386AAE" w:rsidRDefault="00386AAE" w:rsidP="00386AAE">
      <w:pPr>
        <w:pStyle w:val="Prrafodelista"/>
        <w:numPr>
          <w:ilvl w:val="0"/>
          <w:numId w:val="27"/>
        </w:numPr>
        <w:ind w:left="709" w:hanging="283"/>
        <w:jc w:val="both"/>
        <w:rPr>
          <w:rFonts w:cstheme="minorHAnsi"/>
          <w:szCs w:val="20"/>
        </w:rPr>
      </w:pPr>
      <w:r w:rsidRPr="00386AAE">
        <w:rPr>
          <w:rFonts w:cstheme="minorHAnsi"/>
          <w:szCs w:val="20"/>
        </w:rPr>
        <w:t>MCVS-O1-3112 Diseño Detallado de Software-TICKET-v2.0-19.10.22</w:t>
      </w:r>
    </w:p>
    <w:p w14:paraId="4B5DA238" w14:textId="77777777" w:rsidR="00386AAE" w:rsidRPr="00040165" w:rsidRDefault="00386AAE" w:rsidP="000B1BB4">
      <w:pPr>
        <w:ind w:left="720"/>
        <w:jc w:val="both"/>
        <w:rPr>
          <w:rFonts w:cstheme="minorHAnsi"/>
          <w:szCs w:val="20"/>
        </w:rPr>
      </w:pPr>
    </w:p>
    <w:p w14:paraId="339D08A7" w14:textId="77777777" w:rsidR="00503508" w:rsidRPr="00040165" w:rsidRDefault="00EF4C09" w:rsidP="000B1BB4">
      <w:pPr>
        <w:pStyle w:val="Ttulo1"/>
        <w:rPr>
          <w:rFonts w:asciiTheme="minorHAnsi" w:hAnsiTheme="minorHAnsi" w:cstheme="minorHAnsi"/>
          <w:szCs w:val="20"/>
        </w:rPr>
      </w:pPr>
      <w:bookmarkStart w:id="34" w:name="_Toc118413314"/>
      <w:r w:rsidRPr="00040165">
        <w:rPr>
          <w:rFonts w:asciiTheme="minorHAnsi" w:hAnsiTheme="minorHAnsi" w:cstheme="minorHAnsi"/>
          <w:szCs w:val="20"/>
        </w:rPr>
        <w:t>Requisitos</w:t>
      </w:r>
      <w:bookmarkEnd w:id="34"/>
      <w:r w:rsidR="005931D9" w:rsidRPr="00040165">
        <w:rPr>
          <w:rFonts w:asciiTheme="minorHAnsi" w:hAnsiTheme="minorHAnsi" w:cstheme="minorHAnsi"/>
          <w:szCs w:val="20"/>
        </w:rPr>
        <w:t xml:space="preserve"> </w:t>
      </w:r>
    </w:p>
    <w:p w14:paraId="42C6D796" w14:textId="77777777" w:rsidR="0059699B" w:rsidRPr="00040165" w:rsidRDefault="0059699B" w:rsidP="000B1BB4">
      <w:pPr>
        <w:rPr>
          <w:rFonts w:cstheme="minorHAnsi"/>
          <w:szCs w:val="20"/>
        </w:rPr>
      </w:pPr>
    </w:p>
    <w:p w14:paraId="34560C1B" w14:textId="77777777" w:rsidR="007B08FC" w:rsidRPr="00040165" w:rsidRDefault="002C43C2" w:rsidP="000B1BB4">
      <w:pPr>
        <w:pStyle w:val="Ttulo2"/>
        <w:rPr>
          <w:rFonts w:asciiTheme="minorHAnsi" w:hAnsiTheme="minorHAnsi" w:cstheme="minorHAnsi"/>
          <w:szCs w:val="20"/>
        </w:rPr>
      </w:pPr>
      <w:bookmarkStart w:id="35" w:name="_Toc118413315"/>
      <w:r w:rsidRPr="00040165">
        <w:rPr>
          <w:rFonts w:asciiTheme="minorHAnsi" w:hAnsiTheme="minorHAnsi" w:cstheme="minorHAnsi"/>
          <w:szCs w:val="20"/>
        </w:rPr>
        <w:t>R</w:t>
      </w:r>
      <w:r w:rsidR="00860A24" w:rsidRPr="00040165">
        <w:rPr>
          <w:rFonts w:asciiTheme="minorHAnsi" w:hAnsiTheme="minorHAnsi" w:cstheme="minorHAnsi"/>
          <w:szCs w:val="20"/>
        </w:rPr>
        <w:t>equi</w:t>
      </w:r>
      <w:r w:rsidR="00C6783F" w:rsidRPr="00040165">
        <w:rPr>
          <w:rFonts w:asciiTheme="minorHAnsi" w:hAnsiTheme="minorHAnsi" w:cstheme="minorHAnsi"/>
          <w:szCs w:val="20"/>
        </w:rPr>
        <w:t>sitos de h</w:t>
      </w:r>
      <w:r w:rsidR="00860A24" w:rsidRPr="00040165">
        <w:rPr>
          <w:rFonts w:asciiTheme="minorHAnsi" w:hAnsiTheme="minorHAnsi" w:cstheme="minorHAnsi"/>
          <w:szCs w:val="20"/>
        </w:rPr>
        <w:t>ardware</w:t>
      </w:r>
      <w:bookmarkEnd w:id="7"/>
      <w:bookmarkEnd w:id="35"/>
    </w:p>
    <w:p w14:paraId="6E1831B3" w14:textId="77777777" w:rsidR="00A6765F" w:rsidRPr="00040165" w:rsidRDefault="00A6765F" w:rsidP="000B1BB4">
      <w:pPr>
        <w:rPr>
          <w:rFonts w:cstheme="minorHAnsi"/>
        </w:rPr>
      </w:pPr>
    </w:p>
    <w:p w14:paraId="321E2DDC" w14:textId="4EA9F0A1" w:rsidR="4F0B84A4" w:rsidRDefault="4F0B84A4" w:rsidP="6AC7CC8F">
      <w:pPr>
        <w:jc w:val="both"/>
        <w:rPr>
          <w:lang w:val="es-ES"/>
        </w:rPr>
      </w:pPr>
      <w:r w:rsidRPr="6AC7CC8F">
        <w:rPr>
          <w:lang w:val="es-ES"/>
        </w:rPr>
        <w:t>Los requisitos mínimos de hardware se detallan a continuación:</w:t>
      </w:r>
    </w:p>
    <w:p w14:paraId="063E7751" w14:textId="470C4FB3" w:rsidR="4F0B84A4" w:rsidRDefault="4F0B84A4" w:rsidP="6AC7CC8F">
      <w:pPr>
        <w:pStyle w:val="Prrafodelista"/>
        <w:numPr>
          <w:ilvl w:val="0"/>
          <w:numId w:val="1"/>
        </w:numPr>
        <w:jc w:val="both"/>
        <w:rPr>
          <w:lang w:val="es-ES"/>
        </w:rPr>
      </w:pPr>
      <w:r w:rsidRPr="6AC7CC8F">
        <w:rPr>
          <w:lang w:val="es-ES"/>
        </w:rPr>
        <w:t xml:space="preserve">Almacenamiento: </w:t>
      </w:r>
      <w:r w:rsidR="0FE99DAF" w:rsidRPr="6AC7CC8F">
        <w:rPr>
          <w:lang w:val="es-ES"/>
        </w:rPr>
        <w:t>6GB de espacio disponible en disco</w:t>
      </w:r>
    </w:p>
    <w:p w14:paraId="2A24A6FD" w14:textId="25B11C58" w:rsidR="0FE99DAF" w:rsidRDefault="0FE99DAF" w:rsidP="6AC7CC8F">
      <w:pPr>
        <w:pStyle w:val="Prrafodelista"/>
        <w:numPr>
          <w:ilvl w:val="0"/>
          <w:numId w:val="1"/>
        </w:numPr>
        <w:jc w:val="both"/>
        <w:rPr>
          <w:lang w:val="es-ES"/>
        </w:rPr>
      </w:pPr>
      <w:r w:rsidRPr="6AC7CC8F">
        <w:rPr>
          <w:lang w:val="es-ES"/>
        </w:rPr>
        <w:t>Memoria: 4GB</w:t>
      </w:r>
    </w:p>
    <w:p w14:paraId="6C371B5A" w14:textId="3039122C" w:rsidR="2DE0F579" w:rsidRDefault="2DE0F579" w:rsidP="6AC7CC8F">
      <w:pPr>
        <w:pStyle w:val="Prrafodelista"/>
        <w:numPr>
          <w:ilvl w:val="0"/>
          <w:numId w:val="1"/>
        </w:numPr>
        <w:jc w:val="both"/>
        <w:rPr>
          <w:lang w:val="es-ES"/>
        </w:rPr>
      </w:pPr>
      <w:r w:rsidRPr="6AC7CC8F">
        <w:rPr>
          <w:lang w:val="es-ES"/>
        </w:rPr>
        <w:t>Velocidad del procesador: 2.0</w:t>
      </w:r>
      <w:r w:rsidR="00EC6D51">
        <w:rPr>
          <w:lang w:val="es-ES"/>
        </w:rPr>
        <w:t xml:space="preserve"> </w:t>
      </w:r>
      <w:r w:rsidRPr="6AC7CC8F">
        <w:rPr>
          <w:lang w:val="es-ES"/>
        </w:rPr>
        <w:t>GHz o superior</w:t>
      </w:r>
    </w:p>
    <w:p w14:paraId="6AD2037E" w14:textId="43EADF79" w:rsidR="2DE0F579" w:rsidRDefault="2DE0F579" w:rsidP="6AC7CC8F">
      <w:pPr>
        <w:pStyle w:val="Prrafodelista"/>
        <w:numPr>
          <w:ilvl w:val="0"/>
          <w:numId w:val="1"/>
        </w:numPr>
        <w:jc w:val="both"/>
        <w:rPr>
          <w:lang w:val="es-ES"/>
        </w:rPr>
      </w:pPr>
      <w:r w:rsidRPr="6AC7CC8F">
        <w:rPr>
          <w:lang w:val="es-ES"/>
        </w:rPr>
        <w:t>Arquitectura del procesador:</w:t>
      </w:r>
      <w:r w:rsidR="63ADF956" w:rsidRPr="6AC7CC8F">
        <w:rPr>
          <w:lang w:val="es-ES"/>
        </w:rPr>
        <w:t xml:space="preserve"> 64-bits</w:t>
      </w:r>
    </w:p>
    <w:p w14:paraId="54E11D2A" w14:textId="77777777" w:rsidR="009F2AE4" w:rsidRPr="00040165" w:rsidRDefault="009F2AE4" w:rsidP="000B1BB4">
      <w:pPr>
        <w:rPr>
          <w:rFonts w:cstheme="minorHAnsi"/>
          <w:color w:val="0000FF"/>
          <w:szCs w:val="20"/>
        </w:rPr>
      </w:pPr>
    </w:p>
    <w:p w14:paraId="00793BBB" w14:textId="77777777" w:rsidR="003B5E8C" w:rsidRPr="00040165" w:rsidRDefault="002C43C2" w:rsidP="000B1BB4">
      <w:pPr>
        <w:pStyle w:val="Ttulo2"/>
        <w:rPr>
          <w:rFonts w:asciiTheme="minorHAnsi" w:hAnsiTheme="minorHAnsi" w:cstheme="minorHAnsi"/>
          <w:szCs w:val="20"/>
        </w:rPr>
      </w:pPr>
      <w:bookmarkStart w:id="36" w:name="_Toc175022961"/>
      <w:bookmarkStart w:id="37" w:name="_Toc118413316"/>
      <w:r w:rsidRPr="00040165">
        <w:rPr>
          <w:rFonts w:asciiTheme="minorHAnsi" w:hAnsiTheme="minorHAnsi" w:cstheme="minorHAnsi"/>
          <w:szCs w:val="20"/>
        </w:rPr>
        <w:t>R</w:t>
      </w:r>
      <w:r w:rsidR="00E06EA7" w:rsidRPr="00040165">
        <w:rPr>
          <w:rFonts w:asciiTheme="minorHAnsi" w:hAnsiTheme="minorHAnsi" w:cstheme="minorHAnsi"/>
          <w:szCs w:val="20"/>
        </w:rPr>
        <w:t xml:space="preserve">equisitos de </w:t>
      </w:r>
      <w:bookmarkEnd w:id="36"/>
      <w:r w:rsidR="00C6783F" w:rsidRPr="00040165">
        <w:rPr>
          <w:rFonts w:asciiTheme="minorHAnsi" w:hAnsiTheme="minorHAnsi" w:cstheme="minorHAnsi"/>
          <w:szCs w:val="20"/>
        </w:rPr>
        <w:t>s</w:t>
      </w:r>
      <w:r w:rsidR="00860A24" w:rsidRPr="00040165">
        <w:rPr>
          <w:rFonts w:asciiTheme="minorHAnsi" w:hAnsiTheme="minorHAnsi" w:cstheme="minorHAnsi"/>
          <w:szCs w:val="20"/>
        </w:rPr>
        <w:t xml:space="preserve">oftware </w:t>
      </w:r>
      <w:r w:rsidR="00C6783F" w:rsidRPr="00040165">
        <w:rPr>
          <w:rFonts w:asciiTheme="minorHAnsi" w:hAnsiTheme="minorHAnsi" w:cstheme="minorHAnsi"/>
          <w:szCs w:val="20"/>
        </w:rPr>
        <w:t>b</w:t>
      </w:r>
      <w:r w:rsidR="00860A24" w:rsidRPr="00040165">
        <w:rPr>
          <w:rFonts w:asciiTheme="minorHAnsi" w:hAnsiTheme="minorHAnsi" w:cstheme="minorHAnsi"/>
          <w:szCs w:val="20"/>
        </w:rPr>
        <w:t>ase</w:t>
      </w:r>
      <w:bookmarkEnd w:id="37"/>
    </w:p>
    <w:p w14:paraId="31126E5D" w14:textId="77777777" w:rsidR="00A6765F" w:rsidRPr="00040165" w:rsidRDefault="00A6765F" w:rsidP="000B1BB4">
      <w:pPr>
        <w:rPr>
          <w:rFonts w:cstheme="minorHAnsi"/>
        </w:rPr>
      </w:pPr>
    </w:p>
    <w:p w14:paraId="78D12152" w14:textId="5CBB2AA1" w:rsidR="298C5184" w:rsidRDefault="298C5184" w:rsidP="6AC7CC8F">
      <w:pPr>
        <w:jc w:val="both"/>
        <w:rPr>
          <w:lang w:val="es-ES"/>
        </w:rPr>
      </w:pPr>
      <w:r w:rsidRPr="6AC7CC8F">
        <w:rPr>
          <w:lang w:val="es-ES"/>
        </w:rPr>
        <w:t>Los requisitos mínimos de software se detallan a continuación:</w:t>
      </w:r>
    </w:p>
    <w:p w14:paraId="2A21303F" w14:textId="724718DC" w:rsidR="207DBE9D" w:rsidRDefault="207DBE9D" w:rsidP="6AC7CC8F">
      <w:pPr>
        <w:pStyle w:val="Prrafodelista"/>
        <w:numPr>
          <w:ilvl w:val="0"/>
          <w:numId w:val="26"/>
        </w:numPr>
        <w:jc w:val="both"/>
      </w:pPr>
      <w:r w:rsidRPr="6AC7CC8F">
        <w:t>Versión de Sistema Operativo: Windows Server 2012 R2 Standard</w:t>
      </w:r>
    </w:p>
    <w:p w14:paraId="20063D69" w14:textId="16D4EA71" w:rsidR="0004487E" w:rsidRPr="0004487E" w:rsidRDefault="0004487E" w:rsidP="6AC7CC8F">
      <w:pPr>
        <w:pStyle w:val="Prrafodelista"/>
        <w:numPr>
          <w:ilvl w:val="0"/>
          <w:numId w:val="26"/>
        </w:numPr>
        <w:jc w:val="both"/>
      </w:pPr>
      <w:r w:rsidRPr="6AC7CC8F">
        <w:t>Versión</w:t>
      </w:r>
      <w:r w:rsidR="6FA49FD1" w:rsidRPr="6AC7CC8F">
        <w:t xml:space="preserve"> de SQL Server</w:t>
      </w:r>
      <w:r w:rsidRPr="6AC7CC8F">
        <w:t>: 14.0.2037.2</w:t>
      </w:r>
    </w:p>
    <w:p w14:paraId="3DF033DB" w14:textId="3DC3ED68" w:rsidR="0004487E" w:rsidRPr="0004487E" w:rsidRDefault="0004487E" w:rsidP="6AC7CC8F">
      <w:pPr>
        <w:pStyle w:val="Prrafodelista"/>
        <w:numPr>
          <w:ilvl w:val="0"/>
          <w:numId w:val="26"/>
        </w:numPr>
        <w:jc w:val="both"/>
      </w:pPr>
      <w:r w:rsidRPr="6AC7CC8F">
        <w:t>Edición</w:t>
      </w:r>
      <w:r w:rsidR="1B0DE9AD" w:rsidRPr="6AC7CC8F">
        <w:t xml:space="preserve"> de SQL Server</w:t>
      </w:r>
      <w:r w:rsidRPr="6AC7CC8F">
        <w:t xml:space="preserve">: Enterprise </w:t>
      </w:r>
      <w:proofErr w:type="spellStart"/>
      <w:r w:rsidRPr="6AC7CC8F">
        <w:t>Edition</w:t>
      </w:r>
      <w:proofErr w:type="spellEnd"/>
      <w:r w:rsidRPr="6AC7CC8F">
        <w:t xml:space="preserve"> (64-bit)</w:t>
      </w:r>
      <w:r w:rsidR="00B05177" w:rsidRPr="6AC7CC8F">
        <w:t xml:space="preserve"> </w:t>
      </w:r>
    </w:p>
    <w:p w14:paraId="2DE403A5" w14:textId="77777777" w:rsidR="00C85FF4" w:rsidRPr="00040165" w:rsidRDefault="00C85FF4" w:rsidP="000B1BB4">
      <w:pPr>
        <w:pStyle w:val="TDC2"/>
        <w:spacing w:line="240" w:lineRule="auto"/>
        <w:rPr>
          <w:rFonts w:asciiTheme="minorHAnsi" w:hAnsiTheme="minorHAnsi" w:cstheme="minorHAnsi"/>
          <w:color w:val="0000FF"/>
        </w:rPr>
      </w:pPr>
    </w:p>
    <w:p w14:paraId="3852B985" w14:textId="77777777" w:rsidR="00990E31" w:rsidRPr="00040165" w:rsidRDefault="00EF4C09" w:rsidP="000B1BB4">
      <w:pPr>
        <w:pStyle w:val="Ttulo1"/>
        <w:rPr>
          <w:rFonts w:asciiTheme="minorHAnsi" w:hAnsiTheme="minorHAnsi" w:cstheme="minorHAnsi"/>
          <w:szCs w:val="20"/>
        </w:rPr>
      </w:pPr>
      <w:bookmarkStart w:id="38" w:name="_Toc118413317"/>
      <w:r w:rsidRPr="00040165">
        <w:rPr>
          <w:rFonts w:asciiTheme="minorHAnsi" w:hAnsiTheme="minorHAnsi" w:cstheme="minorHAnsi"/>
          <w:szCs w:val="20"/>
        </w:rPr>
        <w:t>Procedimiento de instalación</w:t>
      </w:r>
      <w:bookmarkEnd w:id="38"/>
      <w:r w:rsidRPr="00040165">
        <w:rPr>
          <w:rFonts w:asciiTheme="minorHAnsi" w:hAnsiTheme="minorHAnsi" w:cstheme="minorHAnsi"/>
          <w:szCs w:val="20"/>
        </w:rPr>
        <w:t xml:space="preserve"> </w:t>
      </w:r>
    </w:p>
    <w:p w14:paraId="62431CDC" w14:textId="77777777" w:rsidR="00E27388" w:rsidRPr="00040165" w:rsidRDefault="00E27388" w:rsidP="000B1BB4">
      <w:pPr>
        <w:rPr>
          <w:rFonts w:cstheme="minorHAnsi"/>
          <w:szCs w:val="20"/>
        </w:rPr>
      </w:pPr>
    </w:p>
    <w:p w14:paraId="65C24401" w14:textId="77777777" w:rsidR="00A87A08" w:rsidRPr="00040165" w:rsidRDefault="00F01966" w:rsidP="00A87A08">
      <w:pPr>
        <w:pStyle w:val="Ttulo2"/>
        <w:rPr>
          <w:rFonts w:asciiTheme="minorHAnsi" w:hAnsiTheme="minorHAnsi" w:cstheme="minorHAnsi"/>
          <w:lang w:val="es-ES"/>
        </w:rPr>
      </w:pPr>
      <w:bookmarkStart w:id="39" w:name="_Toc118413318"/>
      <w:r w:rsidRPr="00040165">
        <w:rPr>
          <w:rFonts w:asciiTheme="minorHAnsi" w:hAnsiTheme="minorHAnsi" w:cstheme="minorHAnsi"/>
          <w:szCs w:val="20"/>
        </w:rPr>
        <w:t>Ejecución</w:t>
      </w:r>
      <w:r w:rsidR="00E3622F" w:rsidRPr="00040165">
        <w:rPr>
          <w:rFonts w:asciiTheme="minorHAnsi" w:hAnsiTheme="minorHAnsi" w:cstheme="minorHAnsi"/>
          <w:szCs w:val="20"/>
        </w:rPr>
        <w:t xml:space="preserve"> de script</w:t>
      </w:r>
      <w:r w:rsidRPr="00040165">
        <w:rPr>
          <w:rFonts w:asciiTheme="minorHAnsi" w:hAnsiTheme="minorHAnsi" w:cstheme="minorHAnsi"/>
          <w:szCs w:val="20"/>
        </w:rPr>
        <w:t>s:</w:t>
      </w:r>
      <w:bookmarkEnd w:id="39"/>
    </w:p>
    <w:p w14:paraId="323DAE03" w14:textId="77777777" w:rsidR="00757B26" w:rsidRPr="00040165" w:rsidRDefault="00757B26" w:rsidP="6AC7CC8F">
      <w:pPr>
        <w:jc w:val="both"/>
        <w:rPr>
          <w:lang w:val="es-ES"/>
        </w:rPr>
      </w:pPr>
      <w:r w:rsidRPr="6AC7CC8F">
        <w:rPr>
          <w:lang w:val="es-ES"/>
        </w:rPr>
        <w:t>Para realizar la</w:t>
      </w:r>
      <w:r w:rsidR="009C7B62" w:rsidRPr="6AC7CC8F">
        <w:rPr>
          <w:lang w:val="es-ES"/>
        </w:rPr>
        <w:t xml:space="preserve"> ejecución de scripts </w:t>
      </w:r>
      <w:r w:rsidRPr="6AC7CC8F">
        <w:rPr>
          <w:lang w:val="es-ES"/>
        </w:rPr>
        <w:t xml:space="preserve"> es necesario seguir los siguientes pasos</w:t>
      </w:r>
      <w:r w:rsidR="00E3622F" w:rsidRPr="6AC7CC8F">
        <w:rPr>
          <w:lang w:val="es-ES"/>
        </w:rPr>
        <w:t xml:space="preserve"> en el orden que se indica</w:t>
      </w:r>
      <w:r w:rsidRPr="6AC7CC8F">
        <w:rPr>
          <w:lang w:val="es-ES"/>
        </w:rPr>
        <w:t>:</w:t>
      </w:r>
    </w:p>
    <w:p w14:paraId="49E398E2" w14:textId="77777777" w:rsidR="00DE08E0" w:rsidRPr="00040165" w:rsidRDefault="00DE08E0" w:rsidP="00757B26">
      <w:pPr>
        <w:jc w:val="both"/>
        <w:rPr>
          <w:rFonts w:cstheme="minorHAnsi"/>
          <w:szCs w:val="20"/>
          <w:lang w:val="es-ES"/>
        </w:rPr>
      </w:pPr>
    </w:p>
    <w:p w14:paraId="2259DA7F" w14:textId="0294E289" w:rsidR="001F679E" w:rsidRDefault="00567097" w:rsidP="00567097">
      <w:pPr>
        <w:numPr>
          <w:ilvl w:val="0"/>
          <w:numId w:val="25"/>
        </w:numPr>
        <w:jc w:val="both"/>
        <w:rPr>
          <w:rFonts w:cstheme="minorHAnsi"/>
          <w:szCs w:val="20"/>
          <w:lang w:val="es-ES"/>
        </w:rPr>
      </w:pPr>
      <w:r w:rsidRPr="00040165">
        <w:rPr>
          <w:rFonts w:cstheme="minorHAnsi"/>
          <w:szCs w:val="20"/>
          <w:lang w:val="es-ES"/>
        </w:rPr>
        <w:lastRenderedPageBreak/>
        <w:t>Ejecutar el script 1.</w:t>
      </w:r>
      <w:r w:rsidR="00D71E13" w:rsidRPr="00040165">
        <w:rPr>
          <w:rFonts w:cstheme="minorHAnsi"/>
          <w:szCs w:val="20"/>
          <w:lang w:val="es-ES"/>
        </w:rPr>
        <w:t>TABLAS</w:t>
      </w:r>
      <w:r w:rsidRPr="00040165">
        <w:rPr>
          <w:rFonts w:cstheme="minorHAnsi"/>
          <w:szCs w:val="20"/>
          <w:lang w:val="es-ES"/>
        </w:rPr>
        <w:t>.sql</w:t>
      </w:r>
      <w:r w:rsidR="00094F48">
        <w:rPr>
          <w:rFonts w:cstheme="minorHAnsi"/>
          <w:szCs w:val="20"/>
          <w:lang w:val="es-ES"/>
        </w:rPr>
        <w:t xml:space="preserve">, para la creación de las tablas con sus respectivos </w:t>
      </w:r>
      <w:proofErr w:type="spellStart"/>
      <w:r w:rsidR="00094F48">
        <w:rPr>
          <w:rFonts w:cstheme="minorHAnsi"/>
          <w:szCs w:val="20"/>
          <w:lang w:val="es-ES"/>
        </w:rPr>
        <w:t>constraints</w:t>
      </w:r>
      <w:proofErr w:type="spellEnd"/>
      <w:r w:rsidR="00094F48">
        <w:rPr>
          <w:rFonts w:cstheme="minorHAnsi"/>
          <w:szCs w:val="20"/>
          <w:lang w:val="es-ES"/>
        </w:rPr>
        <w:t xml:space="preserve"> (</w:t>
      </w:r>
      <w:proofErr w:type="spellStart"/>
      <w:r w:rsidR="00094F48">
        <w:rPr>
          <w:rFonts w:cstheme="minorHAnsi"/>
          <w:szCs w:val="20"/>
          <w:lang w:val="es-ES"/>
        </w:rPr>
        <w:t>primary</w:t>
      </w:r>
      <w:proofErr w:type="spellEnd"/>
      <w:r w:rsidR="00094F48">
        <w:rPr>
          <w:rFonts w:cstheme="minorHAnsi"/>
          <w:szCs w:val="20"/>
          <w:lang w:val="es-ES"/>
        </w:rPr>
        <w:t xml:space="preserve"> </w:t>
      </w:r>
      <w:proofErr w:type="spellStart"/>
      <w:r w:rsidR="00094F48">
        <w:rPr>
          <w:rFonts w:cstheme="minorHAnsi"/>
          <w:szCs w:val="20"/>
          <w:lang w:val="es-ES"/>
        </w:rPr>
        <w:t>key</w:t>
      </w:r>
      <w:proofErr w:type="spellEnd"/>
      <w:r w:rsidR="00094F48">
        <w:rPr>
          <w:rFonts w:cstheme="minorHAnsi"/>
          <w:szCs w:val="20"/>
          <w:lang w:val="es-ES"/>
        </w:rPr>
        <w:t xml:space="preserve">, </w:t>
      </w:r>
      <w:proofErr w:type="spellStart"/>
      <w:r w:rsidR="00094F48">
        <w:rPr>
          <w:rFonts w:cstheme="minorHAnsi"/>
          <w:szCs w:val="20"/>
          <w:lang w:val="es-ES"/>
        </w:rPr>
        <w:t>foreign</w:t>
      </w:r>
      <w:proofErr w:type="spellEnd"/>
      <w:r w:rsidR="00094F48">
        <w:rPr>
          <w:rFonts w:cstheme="minorHAnsi"/>
          <w:szCs w:val="20"/>
          <w:lang w:val="es-ES"/>
        </w:rPr>
        <w:t xml:space="preserve"> </w:t>
      </w:r>
      <w:proofErr w:type="spellStart"/>
      <w:r w:rsidR="00094F48">
        <w:rPr>
          <w:rFonts w:cstheme="minorHAnsi"/>
          <w:szCs w:val="20"/>
          <w:lang w:val="es-ES"/>
        </w:rPr>
        <w:t>key</w:t>
      </w:r>
      <w:proofErr w:type="spellEnd"/>
      <w:r w:rsidR="00094F48">
        <w:rPr>
          <w:rFonts w:cstheme="minorHAnsi"/>
          <w:szCs w:val="20"/>
          <w:lang w:val="es-ES"/>
        </w:rPr>
        <w:t xml:space="preserve"> y defaults).</w:t>
      </w:r>
    </w:p>
    <w:p w14:paraId="44D4AF8E" w14:textId="48552CBA" w:rsidR="00094F48" w:rsidRPr="00040165" w:rsidRDefault="00094F48" w:rsidP="00094F48">
      <w:pPr>
        <w:jc w:val="both"/>
        <w:rPr>
          <w:rFonts w:cstheme="minorHAnsi"/>
          <w:szCs w:val="20"/>
          <w:lang w:val="es-ES"/>
        </w:rPr>
      </w:pPr>
      <w:r>
        <w:rPr>
          <w:noProof/>
          <w:lang w:eastAsia="es-PE"/>
        </w:rPr>
        <w:drawing>
          <wp:inline distT="0" distB="0" distL="0" distR="0" wp14:anchorId="06A1AB4C" wp14:editId="594FD66B">
            <wp:extent cx="5761355" cy="2717320"/>
            <wp:effectExtent l="0" t="0" r="0" b="698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4820" cy="2718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87F21" w14:textId="77777777" w:rsidR="006D51DF" w:rsidRPr="00040165" w:rsidRDefault="006D51DF" w:rsidP="00B45F52">
      <w:pPr>
        <w:jc w:val="both"/>
        <w:rPr>
          <w:rFonts w:cstheme="minorHAnsi"/>
          <w:szCs w:val="20"/>
          <w:lang w:val="es-ES"/>
        </w:rPr>
      </w:pPr>
    </w:p>
    <w:p w14:paraId="67309F5C" w14:textId="491DEB8F" w:rsidR="006D51DF" w:rsidRDefault="00D71E13" w:rsidP="00D71E13">
      <w:pPr>
        <w:numPr>
          <w:ilvl w:val="0"/>
          <w:numId w:val="25"/>
        </w:numPr>
        <w:jc w:val="both"/>
        <w:rPr>
          <w:rFonts w:cstheme="minorHAnsi"/>
          <w:szCs w:val="20"/>
          <w:lang w:val="es-ES"/>
        </w:rPr>
      </w:pPr>
      <w:r w:rsidRPr="00040165">
        <w:rPr>
          <w:rFonts w:cstheme="minorHAnsi"/>
          <w:szCs w:val="20"/>
          <w:lang w:val="es-ES"/>
        </w:rPr>
        <w:t>Ejecutar el script 2.PROCEDURES.sql</w:t>
      </w:r>
      <w:r w:rsidR="00094F48">
        <w:rPr>
          <w:rFonts w:cstheme="minorHAnsi"/>
          <w:szCs w:val="20"/>
          <w:lang w:val="es-ES"/>
        </w:rPr>
        <w:t>, para la creación de los procedimientos almacenados que se utilizan en la mejora del sistema de Registro de Tickets.</w:t>
      </w:r>
    </w:p>
    <w:p w14:paraId="0E2D3325" w14:textId="2B73CC0D" w:rsidR="00094F48" w:rsidRDefault="00094F48" w:rsidP="00094F48">
      <w:pPr>
        <w:jc w:val="both"/>
        <w:rPr>
          <w:rFonts w:cstheme="minorHAnsi"/>
          <w:szCs w:val="20"/>
          <w:lang w:val="es-ES"/>
        </w:rPr>
      </w:pPr>
      <w:r>
        <w:rPr>
          <w:noProof/>
          <w:lang w:eastAsia="es-PE"/>
        </w:rPr>
        <w:drawing>
          <wp:inline distT="0" distB="0" distL="0" distR="0" wp14:anchorId="1467E079" wp14:editId="25E32048">
            <wp:extent cx="5761355" cy="280670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A3251" w14:textId="77777777" w:rsidR="00094F48" w:rsidRDefault="00094F48" w:rsidP="00094F48">
      <w:pPr>
        <w:jc w:val="both"/>
        <w:rPr>
          <w:rFonts w:cstheme="minorHAnsi"/>
          <w:szCs w:val="20"/>
          <w:lang w:val="es-ES"/>
        </w:rPr>
      </w:pPr>
    </w:p>
    <w:p w14:paraId="2B7ADFCD" w14:textId="77777777" w:rsidR="00094F48" w:rsidRDefault="00094F48" w:rsidP="00094F48">
      <w:pPr>
        <w:jc w:val="both"/>
        <w:rPr>
          <w:rFonts w:cstheme="minorHAnsi"/>
          <w:szCs w:val="20"/>
          <w:lang w:val="es-ES"/>
        </w:rPr>
      </w:pPr>
    </w:p>
    <w:p w14:paraId="23E87E29" w14:textId="77777777" w:rsidR="00094F48" w:rsidRDefault="00094F48" w:rsidP="00094F48">
      <w:pPr>
        <w:jc w:val="both"/>
        <w:rPr>
          <w:rFonts w:cstheme="minorHAnsi"/>
          <w:szCs w:val="20"/>
          <w:lang w:val="es-ES"/>
        </w:rPr>
      </w:pPr>
    </w:p>
    <w:p w14:paraId="293CB7B3" w14:textId="77777777" w:rsidR="00094F48" w:rsidRDefault="00094F48" w:rsidP="00094F48">
      <w:pPr>
        <w:jc w:val="both"/>
        <w:rPr>
          <w:rFonts w:cstheme="minorHAnsi"/>
          <w:szCs w:val="20"/>
          <w:lang w:val="es-ES"/>
        </w:rPr>
      </w:pPr>
    </w:p>
    <w:p w14:paraId="5BE93A62" w14:textId="77777777" w:rsidR="00D71E13" w:rsidRPr="00040165" w:rsidRDefault="00D71E13" w:rsidP="00D71E13">
      <w:pPr>
        <w:ind w:left="720"/>
        <w:jc w:val="both"/>
        <w:rPr>
          <w:rFonts w:cstheme="minorHAnsi"/>
          <w:szCs w:val="20"/>
          <w:lang w:val="es-ES"/>
        </w:rPr>
      </w:pPr>
    </w:p>
    <w:p w14:paraId="0177A033" w14:textId="2B279EF0" w:rsidR="00D71E13" w:rsidRDefault="00D71E13" w:rsidP="00D71E13">
      <w:pPr>
        <w:numPr>
          <w:ilvl w:val="0"/>
          <w:numId w:val="25"/>
        </w:numPr>
        <w:jc w:val="both"/>
        <w:rPr>
          <w:rFonts w:cstheme="minorHAnsi"/>
          <w:szCs w:val="20"/>
          <w:lang w:val="es-ES"/>
        </w:rPr>
      </w:pPr>
      <w:r w:rsidRPr="00040165">
        <w:rPr>
          <w:rFonts w:cstheme="minorHAnsi"/>
          <w:szCs w:val="20"/>
          <w:lang w:val="es-ES"/>
        </w:rPr>
        <w:t>Ejecutar el script 3.DATA.sql</w:t>
      </w:r>
      <w:r w:rsidR="00C54A27">
        <w:rPr>
          <w:rFonts w:cstheme="minorHAnsi"/>
          <w:szCs w:val="20"/>
          <w:lang w:val="es-ES"/>
        </w:rPr>
        <w:t>, para la inserción de los datos necesarios que dan definición a los objetos visuales de la mejora del sistema de Registro de Tickets.</w:t>
      </w:r>
    </w:p>
    <w:p w14:paraId="634EC991" w14:textId="127143F3" w:rsidR="00094F48" w:rsidRDefault="00EC6D51" w:rsidP="00094F48">
      <w:pPr>
        <w:jc w:val="both"/>
        <w:rPr>
          <w:rFonts w:cstheme="minorHAnsi"/>
          <w:szCs w:val="20"/>
          <w:lang w:val="es-ES"/>
        </w:rPr>
      </w:pPr>
      <w:r>
        <w:rPr>
          <w:noProof/>
          <w:lang w:eastAsia="es-PE"/>
        </w:rPr>
        <w:drawing>
          <wp:inline distT="0" distB="0" distL="0" distR="0" wp14:anchorId="1E487CD9" wp14:editId="5CF0231E">
            <wp:extent cx="5761355" cy="276923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276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BA73E" w14:textId="77777777" w:rsidR="00395151" w:rsidRDefault="00395151" w:rsidP="00395151">
      <w:pPr>
        <w:pStyle w:val="Prrafodelista"/>
        <w:rPr>
          <w:rFonts w:cstheme="minorHAnsi"/>
          <w:szCs w:val="20"/>
          <w:lang w:val="es-ES"/>
        </w:rPr>
      </w:pPr>
    </w:p>
    <w:p w14:paraId="0C711B08" w14:textId="21D07C6E" w:rsidR="00395151" w:rsidRDefault="00395151" w:rsidP="00395151">
      <w:pPr>
        <w:numPr>
          <w:ilvl w:val="0"/>
          <w:numId w:val="25"/>
        </w:numPr>
        <w:jc w:val="both"/>
        <w:rPr>
          <w:rFonts w:cstheme="minorHAnsi"/>
          <w:szCs w:val="20"/>
          <w:lang w:val="es-ES"/>
        </w:rPr>
      </w:pPr>
      <w:r>
        <w:rPr>
          <w:rFonts w:cstheme="minorHAnsi"/>
          <w:szCs w:val="20"/>
          <w:lang w:val="es-ES"/>
        </w:rPr>
        <w:t>Ejecutar el script 4</w:t>
      </w:r>
      <w:r w:rsidRPr="00040165">
        <w:rPr>
          <w:rFonts w:cstheme="minorHAnsi"/>
          <w:szCs w:val="20"/>
          <w:lang w:val="es-ES"/>
        </w:rPr>
        <w:t>.</w:t>
      </w:r>
      <w:r>
        <w:rPr>
          <w:rFonts w:cstheme="minorHAnsi"/>
          <w:szCs w:val="20"/>
          <w:lang w:val="es-ES"/>
        </w:rPr>
        <w:t>VISTAS</w:t>
      </w:r>
      <w:r w:rsidRPr="00040165">
        <w:rPr>
          <w:rFonts w:cstheme="minorHAnsi"/>
          <w:szCs w:val="20"/>
          <w:lang w:val="es-ES"/>
        </w:rPr>
        <w:t>.sql</w:t>
      </w:r>
      <w:r w:rsidR="0069277C">
        <w:rPr>
          <w:rFonts w:cstheme="minorHAnsi"/>
          <w:szCs w:val="20"/>
          <w:lang w:val="es-ES"/>
        </w:rPr>
        <w:t>, para la creación de las vistas útiles en los reportes del sistema de Registro de Tickets.</w:t>
      </w:r>
    </w:p>
    <w:p w14:paraId="66E1B012" w14:textId="4D9A5E38" w:rsidR="00094F48" w:rsidRPr="00040165" w:rsidRDefault="00094F48" w:rsidP="00094F48">
      <w:pPr>
        <w:jc w:val="both"/>
        <w:rPr>
          <w:rFonts w:cstheme="minorHAnsi"/>
          <w:szCs w:val="20"/>
          <w:lang w:val="es-ES"/>
        </w:rPr>
      </w:pPr>
      <w:r>
        <w:rPr>
          <w:noProof/>
          <w:lang w:eastAsia="es-PE"/>
        </w:rPr>
        <w:drawing>
          <wp:inline distT="0" distB="0" distL="0" distR="0" wp14:anchorId="361D57BF" wp14:editId="5AB65AD0">
            <wp:extent cx="5761355" cy="2619375"/>
            <wp:effectExtent l="0" t="0" r="0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2D4B5" w14:textId="77777777" w:rsidR="00C704DD" w:rsidRDefault="00C704DD" w:rsidP="6AC7CC8F">
      <w:pPr>
        <w:jc w:val="both"/>
        <w:rPr>
          <w:lang w:val="es-ES"/>
        </w:rPr>
      </w:pPr>
    </w:p>
    <w:p w14:paraId="7D34F5C7" w14:textId="3962D001" w:rsidR="00926B46" w:rsidRPr="00040165" w:rsidRDefault="1527BEC3" w:rsidP="6AC7CC8F">
      <w:pPr>
        <w:jc w:val="both"/>
        <w:rPr>
          <w:lang w:val="es-ES"/>
        </w:rPr>
      </w:pPr>
      <w:r w:rsidRPr="6AC7CC8F">
        <w:rPr>
          <w:lang w:val="es-ES"/>
        </w:rPr>
        <w:t>Los scripts se ubican en el siguiente repositorio:</w:t>
      </w:r>
    </w:p>
    <w:p w14:paraId="4A20326A" w14:textId="41DF5C60" w:rsidR="00F61F81" w:rsidRPr="00F61F81" w:rsidRDefault="007D08CB" w:rsidP="6AC7CC8F">
      <w:pPr>
        <w:jc w:val="both"/>
        <w:rPr>
          <w:color w:val="0000FF"/>
          <w:u w:val="single"/>
          <w:lang w:val="es-ES"/>
        </w:rPr>
      </w:pPr>
      <w:r w:rsidRPr="007D08CB">
        <w:rPr>
          <w:rStyle w:val="Hipervnculo"/>
          <w:lang w:val="es-ES"/>
        </w:rPr>
        <w:t>https://git.minedu.gob.pe/-/ide/project/si00393-GLPI/docs-glpi/tree/development/-/1.BaseDatos/WEB-Ticket/</w:t>
      </w:r>
      <w:bookmarkStart w:id="40" w:name="_GoBack"/>
      <w:bookmarkEnd w:id="40"/>
    </w:p>
    <w:sectPr w:rsidR="00F61F81" w:rsidRPr="00F61F81" w:rsidSect="004B6D8C">
      <w:headerReference w:type="even" r:id="rId18"/>
      <w:headerReference w:type="default" r:id="rId19"/>
      <w:footerReference w:type="even" r:id="rId20"/>
      <w:footerReference w:type="default" r:id="rId21"/>
      <w:pgSz w:w="11909" w:h="16834" w:code="9"/>
      <w:pgMar w:top="1418" w:right="1418" w:bottom="1418" w:left="1418" w:header="680" w:footer="680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F8A4AE3" w14:textId="77777777" w:rsidR="006B7FA7" w:rsidRDefault="006B7FA7">
      <w:r>
        <w:separator/>
      </w:r>
    </w:p>
  </w:endnote>
  <w:endnote w:type="continuationSeparator" w:id="0">
    <w:p w14:paraId="7E6C6E7E" w14:textId="77777777" w:rsidR="006B7FA7" w:rsidRDefault="006B7FA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Look w:val="01E0" w:firstRow="1" w:lastRow="1" w:firstColumn="1" w:lastColumn="1" w:noHBand="0" w:noVBand="0"/>
    </w:tblPr>
    <w:tblGrid>
      <w:gridCol w:w="2843"/>
      <w:gridCol w:w="2844"/>
      <w:gridCol w:w="2844"/>
    </w:tblGrid>
    <w:tr w:rsidR="005E645F" w14:paraId="7804A9B0" w14:textId="77777777">
      <w:tc>
        <w:tcPr>
          <w:tcW w:w="2843" w:type="dxa"/>
        </w:tcPr>
        <w:p w14:paraId="56E6D200" w14:textId="77777777" w:rsidR="005E645F" w:rsidRDefault="005E645F" w:rsidP="00243A4C">
          <w:pPr>
            <w:pStyle w:val="Piedepgina"/>
            <w:tabs>
              <w:tab w:val="right" w:pos="8280"/>
            </w:tabs>
            <w:rPr>
              <w:rStyle w:val="Nmerodepgina"/>
              <w:sz w:val="16"/>
              <w:szCs w:val="16"/>
            </w:rPr>
          </w:pPr>
          <w:r>
            <w:rPr>
              <w:rStyle w:val="Nmerodepgina"/>
              <w:sz w:val="16"/>
              <w:szCs w:val="16"/>
            </w:rPr>
            <w:t>Documento Confidencial</w:t>
          </w:r>
        </w:p>
      </w:tc>
      <w:tc>
        <w:tcPr>
          <w:tcW w:w="2844" w:type="dxa"/>
        </w:tcPr>
        <w:p w14:paraId="7426FB33" w14:textId="77777777" w:rsidR="005E645F" w:rsidRDefault="005E645F" w:rsidP="00243A4C">
          <w:pPr>
            <w:pStyle w:val="Piedepgina"/>
            <w:tabs>
              <w:tab w:val="right" w:pos="8280"/>
            </w:tabs>
            <w:jc w:val="center"/>
            <w:rPr>
              <w:rStyle w:val="Nmerodepgina"/>
              <w:sz w:val="16"/>
              <w:szCs w:val="16"/>
            </w:rPr>
          </w:pPr>
          <w:r>
            <w:rPr>
              <w:rStyle w:val="Nmerodepgina"/>
              <w:sz w:val="16"/>
              <w:szCs w:val="16"/>
            </w:rPr>
            <w:t xml:space="preserve">© Avatar </w:t>
          </w:r>
          <w:proofErr w:type="spellStart"/>
          <w:r>
            <w:rPr>
              <w:rStyle w:val="Nmerodepgina"/>
              <w:sz w:val="16"/>
              <w:szCs w:val="16"/>
            </w:rPr>
            <w:t>Srl</w:t>
          </w:r>
          <w:proofErr w:type="spellEnd"/>
          <w:r>
            <w:rPr>
              <w:rStyle w:val="Nmerodepgina"/>
              <w:sz w:val="16"/>
              <w:szCs w:val="16"/>
            </w:rPr>
            <w:t>.</w:t>
          </w:r>
        </w:p>
      </w:tc>
      <w:tc>
        <w:tcPr>
          <w:tcW w:w="2844" w:type="dxa"/>
        </w:tcPr>
        <w:p w14:paraId="622A41B7" w14:textId="77777777" w:rsidR="005E645F" w:rsidRDefault="005E645F" w:rsidP="00243A4C">
          <w:pPr>
            <w:pStyle w:val="Piedepgina"/>
            <w:tabs>
              <w:tab w:val="right" w:pos="8280"/>
            </w:tabs>
            <w:jc w:val="right"/>
            <w:rPr>
              <w:rStyle w:val="Nmerodepgina"/>
              <w:sz w:val="16"/>
              <w:szCs w:val="16"/>
            </w:rPr>
          </w:pPr>
          <w:r>
            <w:rPr>
              <w:rStyle w:val="Nmerodepgina"/>
              <w:sz w:val="16"/>
              <w:szCs w:val="16"/>
            </w:rPr>
            <w:fldChar w:fldCharType="begin"/>
          </w:r>
          <w:r>
            <w:rPr>
              <w:rStyle w:val="Nmerodepgina"/>
              <w:sz w:val="16"/>
              <w:szCs w:val="16"/>
            </w:rPr>
            <w:instrText xml:space="preserve"> PAGE </w:instrText>
          </w:r>
          <w:r>
            <w:rPr>
              <w:rStyle w:val="Nmerodepgina"/>
              <w:sz w:val="16"/>
              <w:szCs w:val="16"/>
            </w:rPr>
            <w:fldChar w:fldCharType="separate"/>
          </w:r>
          <w:r>
            <w:rPr>
              <w:rStyle w:val="Nmerodepgina"/>
              <w:noProof/>
              <w:sz w:val="16"/>
              <w:szCs w:val="16"/>
            </w:rPr>
            <w:t>4</w:t>
          </w:r>
          <w:r>
            <w:rPr>
              <w:rStyle w:val="Nmerodepgina"/>
              <w:sz w:val="16"/>
              <w:szCs w:val="16"/>
            </w:rPr>
            <w:fldChar w:fldCharType="end"/>
          </w:r>
          <w:r>
            <w:rPr>
              <w:rStyle w:val="Nmerodepgina"/>
              <w:sz w:val="16"/>
              <w:szCs w:val="16"/>
            </w:rPr>
            <w:t xml:space="preserve"> de </w:t>
          </w:r>
          <w:r>
            <w:rPr>
              <w:rStyle w:val="Nmerodepgina"/>
              <w:sz w:val="16"/>
              <w:szCs w:val="16"/>
            </w:rPr>
            <w:fldChar w:fldCharType="begin"/>
          </w:r>
          <w:r>
            <w:rPr>
              <w:rStyle w:val="Nmerodepgina"/>
              <w:sz w:val="16"/>
              <w:szCs w:val="16"/>
            </w:rPr>
            <w:instrText xml:space="preserve"> NUMPAGES </w:instrText>
          </w:r>
          <w:r>
            <w:rPr>
              <w:rStyle w:val="Nmerodepgina"/>
              <w:sz w:val="16"/>
              <w:szCs w:val="16"/>
            </w:rPr>
            <w:fldChar w:fldCharType="separate"/>
          </w:r>
          <w:r w:rsidR="00470454">
            <w:rPr>
              <w:rStyle w:val="Nmerodepgina"/>
              <w:noProof/>
              <w:sz w:val="16"/>
              <w:szCs w:val="16"/>
            </w:rPr>
            <w:t>7</w:t>
          </w:r>
          <w:r>
            <w:rPr>
              <w:rStyle w:val="Nmerodepgina"/>
              <w:sz w:val="16"/>
              <w:szCs w:val="16"/>
            </w:rPr>
            <w:fldChar w:fldCharType="end"/>
          </w:r>
        </w:p>
      </w:tc>
    </w:tr>
  </w:tbl>
  <w:p w14:paraId="5B95CD12" w14:textId="77777777" w:rsidR="005E645F" w:rsidRDefault="005E645F">
    <w:pPr>
      <w:pStyle w:val="Piedepgina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03D67E2" w14:textId="50004080" w:rsidR="00EF4C09" w:rsidRPr="00EF4C09" w:rsidRDefault="00A8480B" w:rsidP="00EF4C09">
    <w:pPr>
      <w:pStyle w:val="Encabezado"/>
      <w:pBdr>
        <w:top w:val="single" w:sz="4" w:space="1" w:color="auto"/>
      </w:pBdr>
      <w:tabs>
        <w:tab w:val="center" w:pos="8460"/>
      </w:tabs>
      <w:rPr>
        <w:rFonts w:ascii="Cambria" w:hAnsi="Cambria" w:cs="Tahoma"/>
        <w:bCs/>
        <w:szCs w:val="20"/>
      </w:rPr>
    </w:pPr>
    <w:r>
      <w:rPr>
        <w:rFonts w:ascii="Cambria" w:hAnsi="Cambria" w:cs="Tahoma"/>
        <w:bCs/>
        <w:szCs w:val="20"/>
      </w:rPr>
      <w:t>Manual de In</w:t>
    </w:r>
    <w:r w:rsidR="00094F48">
      <w:rPr>
        <w:rFonts w:ascii="Cambria" w:hAnsi="Cambria" w:cs="Tahoma"/>
        <w:bCs/>
        <w:szCs w:val="20"/>
        <w:lang w:val="es-PE"/>
      </w:rPr>
      <w:t>icialización</w:t>
    </w:r>
    <w:r w:rsidR="00EF4C09" w:rsidRPr="00EF4C09">
      <w:rPr>
        <w:rFonts w:ascii="Cambria" w:hAnsi="Cambria" w:cs="Tahoma"/>
        <w:bCs/>
        <w:szCs w:val="20"/>
      </w:rPr>
      <w:tab/>
    </w:r>
    <w:r w:rsidR="00EF4C09">
      <w:rPr>
        <w:rFonts w:ascii="Cambria" w:hAnsi="Cambria" w:cs="Tahoma"/>
        <w:bCs/>
        <w:szCs w:val="20"/>
      </w:rPr>
      <w:tab/>
    </w:r>
    <w:r w:rsidR="00EF4C09" w:rsidRPr="00EF4C09">
      <w:rPr>
        <w:rFonts w:ascii="Cambria" w:hAnsi="Cambria" w:cs="Tahoma"/>
        <w:bCs/>
        <w:szCs w:val="20"/>
      </w:rPr>
      <w:t xml:space="preserve">Página No </w:t>
    </w:r>
    <w:r w:rsidR="00EF4C09" w:rsidRPr="00EF4C09">
      <w:rPr>
        <w:rStyle w:val="Nmerodepgina"/>
        <w:rFonts w:ascii="Cambria" w:hAnsi="Cambria" w:cs="Tahoma"/>
        <w:bCs/>
        <w:szCs w:val="20"/>
      </w:rPr>
      <w:fldChar w:fldCharType="begin"/>
    </w:r>
    <w:r w:rsidR="00EF4C09" w:rsidRPr="00EF4C09">
      <w:rPr>
        <w:rStyle w:val="Nmerodepgina"/>
        <w:rFonts w:ascii="Cambria" w:hAnsi="Cambria" w:cs="Tahoma"/>
        <w:bCs/>
        <w:szCs w:val="20"/>
      </w:rPr>
      <w:instrText xml:space="preserve"> PAGE </w:instrText>
    </w:r>
    <w:r w:rsidR="00EF4C09" w:rsidRPr="00EF4C09">
      <w:rPr>
        <w:rStyle w:val="Nmerodepgina"/>
        <w:rFonts w:ascii="Cambria" w:hAnsi="Cambria" w:cs="Tahoma"/>
        <w:bCs/>
        <w:szCs w:val="20"/>
      </w:rPr>
      <w:fldChar w:fldCharType="separate"/>
    </w:r>
    <w:r w:rsidR="007D08CB">
      <w:rPr>
        <w:rStyle w:val="Nmerodepgina"/>
        <w:rFonts w:ascii="Cambria" w:hAnsi="Cambria" w:cs="Tahoma"/>
        <w:bCs/>
        <w:noProof/>
        <w:szCs w:val="20"/>
      </w:rPr>
      <w:t>6</w:t>
    </w:r>
    <w:r w:rsidR="00EF4C09" w:rsidRPr="00EF4C09">
      <w:rPr>
        <w:rStyle w:val="Nmerodepgina"/>
        <w:rFonts w:ascii="Cambria" w:hAnsi="Cambria" w:cs="Tahoma"/>
        <w:bCs/>
        <w:szCs w:val="20"/>
      </w:rPr>
      <w:fldChar w:fldCharType="end"/>
    </w:r>
    <w:r w:rsidR="00EF4C09" w:rsidRPr="00EF4C09">
      <w:rPr>
        <w:rStyle w:val="Nmerodepgina"/>
        <w:rFonts w:ascii="Cambria" w:hAnsi="Cambria" w:cs="Tahoma"/>
        <w:bCs/>
        <w:szCs w:val="20"/>
      </w:rPr>
      <w:t>/</w:t>
    </w:r>
    <w:r w:rsidR="00EF4C09" w:rsidRPr="00EF4C09">
      <w:rPr>
        <w:rStyle w:val="Nmerodepgina"/>
        <w:rFonts w:ascii="Cambria" w:hAnsi="Cambria" w:cs="Tahoma"/>
        <w:bCs/>
        <w:szCs w:val="20"/>
      </w:rPr>
      <w:fldChar w:fldCharType="begin"/>
    </w:r>
    <w:r w:rsidR="00EF4C09" w:rsidRPr="00EF4C09">
      <w:rPr>
        <w:rStyle w:val="Nmerodepgina"/>
        <w:rFonts w:ascii="Cambria" w:hAnsi="Cambria" w:cs="Tahoma"/>
        <w:bCs/>
        <w:szCs w:val="20"/>
      </w:rPr>
      <w:instrText xml:space="preserve"> NUMPAGES </w:instrText>
    </w:r>
    <w:r w:rsidR="00EF4C09" w:rsidRPr="00EF4C09">
      <w:rPr>
        <w:rStyle w:val="Nmerodepgina"/>
        <w:rFonts w:ascii="Cambria" w:hAnsi="Cambria" w:cs="Tahoma"/>
        <w:bCs/>
        <w:szCs w:val="20"/>
      </w:rPr>
      <w:fldChar w:fldCharType="separate"/>
    </w:r>
    <w:r w:rsidR="007D08CB">
      <w:rPr>
        <w:rStyle w:val="Nmerodepgina"/>
        <w:rFonts w:ascii="Cambria" w:hAnsi="Cambria" w:cs="Tahoma"/>
        <w:bCs/>
        <w:noProof/>
        <w:szCs w:val="20"/>
      </w:rPr>
      <w:t>7</w:t>
    </w:r>
    <w:r w:rsidR="00EF4C09" w:rsidRPr="00EF4C09">
      <w:rPr>
        <w:rStyle w:val="Nmerodepgina"/>
        <w:rFonts w:ascii="Cambria" w:hAnsi="Cambria" w:cs="Tahoma"/>
        <w:bCs/>
        <w:szCs w:val="20"/>
      </w:rPr>
      <w:fldChar w:fldCharType="end"/>
    </w:r>
  </w:p>
  <w:p w14:paraId="2A1F701D" w14:textId="77777777" w:rsidR="00EF4C09" w:rsidRDefault="00EF4C09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2FCC707" w14:textId="77777777" w:rsidR="006B7FA7" w:rsidRDefault="006B7FA7">
      <w:r>
        <w:separator/>
      </w:r>
    </w:p>
  </w:footnote>
  <w:footnote w:type="continuationSeparator" w:id="0">
    <w:p w14:paraId="697C95A9" w14:textId="77777777" w:rsidR="006B7FA7" w:rsidRDefault="006B7FA7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Borders>
        <w:top w:val="single" w:sz="4" w:space="0" w:color="808080"/>
        <w:left w:val="single" w:sz="4" w:space="0" w:color="808080"/>
        <w:bottom w:val="single" w:sz="4" w:space="0" w:color="808080"/>
        <w:right w:val="single" w:sz="4" w:space="0" w:color="808080"/>
        <w:insideH w:val="single" w:sz="4" w:space="0" w:color="808080"/>
        <w:insideV w:val="single" w:sz="4" w:space="0" w:color="808080"/>
      </w:tblBorders>
      <w:tblLook w:val="01E0" w:firstRow="1" w:lastRow="1" w:firstColumn="1" w:lastColumn="1" w:noHBand="0" w:noVBand="0"/>
    </w:tblPr>
    <w:tblGrid>
      <w:gridCol w:w="1756"/>
      <w:gridCol w:w="4140"/>
      <w:gridCol w:w="2843"/>
    </w:tblGrid>
    <w:tr w:rsidR="005E645F" w14:paraId="385A65BA" w14:textId="77777777">
      <w:trPr>
        <w:cantSplit/>
        <w:trHeight w:val="540"/>
      </w:trPr>
      <w:tc>
        <w:tcPr>
          <w:tcW w:w="1548" w:type="dxa"/>
          <w:vMerge w:val="restart"/>
          <w:vAlign w:val="center"/>
        </w:tcPr>
        <w:p w14:paraId="6D9C8D39" w14:textId="77777777" w:rsidR="005E645F" w:rsidRPr="00E26BC5" w:rsidRDefault="002B53FF" w:rsidP="00243A4C">
          <w:pPr>
            <w:pStyle w:val="Encabezado"/>
            <w:jc w:val="center"/>
            <w:rPr>
              <w:rFonts w:cs="Tahoma"/>
              <w:sz w:val="16"/>
              <w:szCs w:val="16"/>
              <w:lang w:val="es-PE"/>
            </w:rPr>
          </w:pPr>
          <w:bookmarkStart w:id="41" w:name="OLE_LINK1"/>
          <w:bookmarkStart w:id="42" w:name="OLE_LINK2"/>
          <w:r w:rsidRPr="00E26BC5">
            <w:rPr>
              <w:noProof/>
              <w:lang w:val="es-PE" w:eastAsia="es-PE"/>
            </w:rPr>
            <w:drawing>
              <wp:inline distT="0" distB="0" distL="0" distR="0" wp14:anchorId="5C8B8973" wp14:editId="07777777">
                <wp:extent cx="977900" cy="648335"/>
                <wp:effectExtent l="0" t="0" r="0" b="0"/>
                <wp:docPr id="11" name="Imagen 11" descr="logo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 descr="logo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977900" cy="6483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4140" w:type="dxa"/>
          <w:vAlign w:val="center"/>
        </w:tcPr>
        <w:p w14:paraId="6947A012" w14:textId="77777777" w:rsidR="005E645F" w:rsidRPr="00E26BC5" w:rsidRDefault="005E645F" w:rsidP="00243A4C">
          <w:pPr>
            <w:pStyle w:val="Encabezado"/>
            <w:rPr>
              <w:rFonts w:cs="Tahoma"/>
              <w:sz w:val="16"/>
              <w:szCs w:val="16"/>
              <w:lang w:val="es-PE"/>
            </w:rPr>
          </w:pPr>
          <w:r w:rsidRPr="00E26BC5">
            <w:rPr>
              <w:rFonts w:cs="Tahoma"/>
              <w:sz w:val="16"/>
              <w:szCs w:val="16"/>
              <w:lang w:val="es-PE"/>
            </w:rPr>
            <w:t>&lt;&lt;Nombre del Proyecto&gt;&gt;</w:t>
          </w:r>
        </w:p>
      </w:tc>
      <w:tc>
        <w:tcPr>
          <w:tcW w:w="2843" w:type="dxa"/>
          <w:vAlign w:val="center"/>
        </w:tcPr>
        <w:p w14:paraId="62A1132A" w14:textId="77777777" w:rsidR="005E645F" w:rsidRPr="00E26BC5" w:rsidRDefault="005E645F" w:rsidP="00243A4C">
          <w:pPr>
            <w:pStyle w:val="Encabezado"/>
            <w:rPr>
              <w:rFonts w:cs="Tahoma"/>
              <w:sz w:val="16"/>
              <w:szCs w:val="16"/>
              <w:lang w:val="es-PE"/>
            </w:rPr>
          </w:pPr>
          <w:r w:rsidRPr="00E26BC5">
            <w:rPr>
              <w:rFonts w:cs="Tahoma"/>
              <w:sz w:val="16"/>
              <w:szCs w:val="16"/>
              <w:lang w:val="es-PE"/>
            </w:rPr>
            <w:t>Versión #</w:t>
          </w:r>
          <w:proofErr w:type="gramStart"/>
          <w:r w:rsidRPr="00E26BC5">
            <w:rPr>
              <w:rFonts w:cs="Tahoma"/>
              <w:sz w:val="16"/>
              <w:szCs w:val="16"/>
              <w:lang w:val="es-PE"/>
            </w:rPr>
            <w:t>.#</w:t>
          </w:r>
          <w:proofErr w:type="gramEnd"/>
        </w:p>
      </w:tc>
    </w:tr>
    <w:tr w:rsidR="005E645F" w14:paraId="1CFDED28" w14:textId="77777777">
      <w:trPr>
        <w:cantSplit/>
        <w:trHeight w:val="540"/>
      </w:trPr>
      <w:tc>
        <w:tcPr>
          <w:tcW w:w="1548" w:type="dxa"/>
          <w:vMerge/>
        </w:tcPr>
        <w:p w14:paraId="675E05EE" w14:textId="77777777" w:rsidR="005E645F" w:rsidRPr="00E26BC5" w:rsidRDefault="005E645F" w:rsidP="00243A4C">
          <w:pPr>
            <w:pStyle w:val="Encabezado"/>
            <w:rPr>
              <w:rFonts w:cs="Tahoma"/>
              <w:sz w:val="16"/>
              <w:szCs w:val="16"/>
              <w:lang w:val="es-PE"/>
            </w:rPr>
          </w:pPr>
        </w:p>
      </w:tc>
      <w:tc>
        <w:tcPr>
          <w:tcW w:w="4140" w:type="dxa"/>
          <w:vAlign w:val="center"/>
        </w:tcPr>
        <w:p w14:paraId="2BC8BD75" w14:textId="77777777" w:rsidR="005E645F" w:rsidRPr="00E26BC5" w:rsidRDefault="005E645F" w:rsidP="00243A4C">
          <w:pPr>
            <w:pStyle w:val="Encabezado"/>
            <w:rPr>
              <w:rFonts w:cs="Tahoma"/>
              <w:sz w:val="16"/>
              <w:szCs w:val="16"/>
              <w:lang w:val="es-PE"/>
            </w:rPr>
          </w:pPr>
          <w:r w:rsidRPr="00E26BC5">
            <w:rPr>
              <w:rFonts w:cs="Tahoma"/>
              <w:sz w:val="16"/>
              <w:szCs w:val="16"/>
              <w:lang w:val="es-PE"/>
            </w:rPr>
            <w:t>DOCID: &lt;&lt;&gt;&gt;</w:t>
          </w:r>
        </w:p>
      </w:tc>
      <w:tc>
        <w:tcPr>
          <w:tcW w:w="2843" w:type="dxa"/>
          <w:vAlign w:val="center"/>
        </w:tcPr>
        <w:p w14:paraId="7F018128" w14:textId="77777777" w:rsidR="005E645F" w:rsidRPr="00E26BC5" w:rsidRDefault="005E645F" w:rsidP="00243A4C">
          <w:pPr>
            <w:pStyle w:val="Encabezado"/>
            <w:rPr>
              <w:rFonts w:cs="Tahoma"/>
              <w:sz w:val="16"/>
              <w:szCs w:val="16"/>
              <w:lang w:val="es-PE"/>
            </w:rPr>
          </w:pPr>
          <w:r w:rsidRPr="00E26BC5">
            <w:rPr>
              <w:rFonts w:cs="Tahoma"/>
              <w:sz w:val="16"/>
              <w:szCs w:val="16"/>
              <w:lang w:val="es-PE"/>
            </w:rPr>
            <w:t xml:space="preserve">Emitido </w:t>
          </w:r>
          <w:proofErr w:type="spellStart"/>
          <w:r w:rsidRPr="00E26BC5">
            <w:rPr>
              <w:rFonts w:cs="Tahoma"/>
              <w:sz w:val="16"/>
              <w:szCs w:val="16"/>
              <w:lang w:val="es-PE"/>
            </w:rPr>
            <w:t>dd</w:t>
          </w:r>
          <w:proofErr w:type="spellEnd"/>
          <w:r w:rsidRPr="00E26BC5">
            <w:rPr>
              <w:rFonts w:cs="Tahoma"/>
              <w:sz w:val="16"/>
              <w:szCs w:val="16"/>
              <w:lang w:val="es-PE"/>
            </w:rPr>
            <w:t>/mm/</w:t>
          </w:r>
          <w:proofErr w:type="spellStart"/>
          <w:r w:rsidRPr="00E26BC5">
            <w:rPr>
              <w:rFonts w:cs="Tahoma"/>
              <w:sz w:val="16"/>
              <w:szCs w:val="16"/>
              <w:lang w:val="es-PE"/>
            </w:rPr>
            <w:t>yyyy</w:t>
          </w:r>
          <w:proofErr w:type="spellEnd"/>
        </w:p>
      </w:tc>
    </w:tr>
    <w:bookmarkEnd w:id="41"/>
    <w:bookmarkEnd w:id="42"/>
  </w:tbl>
  <w:p w14:paraId="2FC17F8B" w14:textId="77777777" w:rsidR="005E645F" w:rsidRDefault="005E645F">
    <w:pPr>
      <w:pStyle w:val="Encabezado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220BBB2" w14:textId="77777777" w:rsidR="005E645F" w:rsidRDefault="001159E2" w:rsidP="001159E2">
    <w:pPr>
      <w:pStyle w:val="Encabezado"/>
      <w:tabs>
        <w:tab w:val="clear" w:pos="4419"/>
        <w:tab w:val="clear" w:pos="8838"/>
      </w:tabs>
    </w:pPr>
    <w:r>
      <w:rPr>
        <w:noProof/>
        <w:sz w:val="4"/>
        <w:lang w:val="es-PE" w:eastAsia="es-PE"/>
      </w:rPr>
      <w:drawing>
        <wp:inline distT="0" distB="0" distL="0" distR="0" wp14:anchorId="09D10C05" wp14:editId="33C6D98F">
          <wp:extent cx="2200275" cy="454660"/>
          <wp:effectExtent l="0" t="0" r="9525" b="2540"/>
          <wp:docPr id="2" name="0 Image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OTIC_2015.jpg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r="59241"/>
                  <a:stretch/>
                </pic:blipFill>
                <pic:spPr bwMode="auto">
                  <a:xfrm>
                    <a:off x="0" y="0"/>
                    <a:ext cx="2201025" cy="454815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inline>
      </w:drawing>
    </w:r>
  </w:p>
  <w:p w14:paraId="3D378B90" w14:textId="77777777" w:rsidR="000061E6" w:rsidRPr="003E5450" w:rsidRDefault="000061E6" w:rsidP="003E5450">
    <w:pPr>
      <w:pStyle w:val="Encabezado"/>
      <w:pBdr>
        <w:bottom w:val="single" w:sz="4" w:space="1" w:color="auto"/>
      </w:pBdr>
      <w:tabs>
        <w:tab w:val="clear" w:pos="4419"/>
        <w:tab w:val="clear" w:pos="8838"/>
      </w:tabs>
      <w:jc w:val="right"/>
      <w:rPr>
        <w:rFonts w:ascii="Cambria" w:hAnsi="Cambria" w:cs="Tahoma"/>
        <w:bCs/>
        <w:color w:val="000000"/>
        <w:szCs w:val="20"/>
        <w:lang w:val="es-ES"/>
      </w:rPr>
    </w:pPr>
    <w:r w:rsidRPr="000061E6">
      <w:rPr>
        <w:rFonts w:ascii="Cambria" w:hAnsi="Cambria" w:cs="Tahoma"/>
        <w:bCs/>
        <w:color w:val="0000FF"/>
        <w:szCs w:val="20"/>
      </w:rPr>
      <w:tab/>
    </w:r>
    <w:r w:rsidR="007C13B6" w:rsidRPr="00FD463A">
      <w:rPr>
        <w:rFonts w:ascii="Cambria" w:hAnsi="Cambria" w:cs="Tahoma"/>
        <w:bCs/>
      </w:rPr>
      <w:t xml:space="preserve">Proyecto: </w:t>
    </w:r>
    <w:r w:rsidR="007C13B6">
      <w:rPr>
        <w:rFonts w:ascii="Cambria" w:hAnsi="Cambria" w:cs="Tahoma"/>
        <w:bCs/>
        <w:lang w:val="es-PE"/>
      </w:rPr>
      <w:t>TICKET</w:t>
    </w:r>
  </w:p>
  <w:p w14:paraId="13CB595B" w14:textId="77777777" w:rsidR="00225CE0" w:rsidRPr="00E70EC4" w:rsidRDefault="00225CE0" w:rsidP="00EC4CFD">
    <w:pPr>
      <w:pStyle w:val="Encabezado"/>
      <w:rPr>
        <w:sz w:val="2"/>
        <w:szCs w:val="2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7F"/>
    <w:multiLevelType w:val="singleLevel"/>
    <w:tmpl w:val="774C3190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1" w15:restartNumberingAfterBreak="0">
    <w:nsid w:val="00A569B5"/>
    <w:multiLevelType w:val="hybridMultilevel"/>
    <w:tmpl w:val="796ED69C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1611F55"/>
    <w:multiLevelType w:val="hybridMultilevel"/>
    <w:tmpl w:val="D570A8EA"/>
    <w:lvl w:ilvl="0" w:tplc="28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A1C0103"/>
    <w:multiLevelType w:val="hybridMultilevel"/>
    <w:tmpl w:val="7FE04EAE"/>
    <w:lvl w:ilvl="0" w:tplc="ED3CD2FA">
      <w:start w:val="1"/>
      <w:numFmt w:val="decimal"/>
      <w:lvlText w:val="%1."/>
      <w:lvlJc w:val="left"/>
      <w:pPr>
        <w:tabs>
          <w:tab w:val="num" w:pos="2088"/>
        </w:tabs>
        <w:ind w:left="2088" w:hanging="360"/>
      </w:pPr>
      <w:rPr>
        <w:rFonts w:hint="default"/>
        <w:color w:val="000000"/>
        <w:sz w:val="24"/>
        <w:szCs w:val="24"/>
      </w:rPr>
    </w:lvl>
    <w:lvl w:ilvl="1" w:tplc="0C0A0019">
      <w:start w:val="1"/>
      <w:numFmt w:val="lowerLetter"/>
      <w:lvlText w:val="%2."/>
      <w:lvlJc w:val="left"/>
      <w:pPr>
        <w:tabs>
          <w:tab w:val="num" w:pos="3168"/>
        </w:tabs>
        <w:ind w:left="3168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3888"/>
        </w:tabs>
        <w:ind w:left="3888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4608"/>
        </w:tabs>
        <w:ind w:left="4608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5328"/>
        </w:tabs>
        <w:ind w:left="5328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6048"/>
        </w:tabs>
        <w:ind w:left="6048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6768"/>
        </w:tabs>
        <w:ind w:left="6768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7488"/>
        </w:tabs>
        <w:ind w:left="7488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8208"/>
        </w:tabs>
        <w:ind w:left="8208" w:hanging="180"/>
      </w:pPr>
    </w:lvl>
  </w:abstractNum>
  <w:abstractNum w:abstractNumId="4" w15:restartNumberingAfterBreak="0">
    <w:nsid w:val="0EDB2012"/>
    <w:multiLevelType w:val="multilevel"/>
    <w:tmpl w:val="34D896A0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  <w:rPr>
        <w:rFonts w:ascii="Cambria" w:hAnsi="Cambria" w:hint="default"/>
        <w:sz w:val="20"/>
        <w:szCs w:val="20"/>
      </w:rPr>
    </w:lvl>
    <w:lvl w:ilvl="2">
      <w:start w:val="1"/>
      <w:numFmt w:val="decimal"/>
      <w:pStyle w:val="Ttulo3"/>
      <w:lvlText w:val="%1.%2.%3"/>
      <w:lvlJc w:val="left"/>
      <w:pPr>
        <w:ind w:left="3698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5" w15:restartNumberingAfterBreak="0">
    <w:nsid w:val="12AAF242"/>
    <w:multiLevelType w:val="hybridMultilevel"/>
    <w:tmpl w:val="AABC639A"/>
    <w:lvl w:ilvl="0" w:tplc="757E02D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1E0C4E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6408F2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706DD8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38DFF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182D6C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92433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CC2B33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AEABC6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C63F94"/>
    <w:multiLevelType w:val="hybridMultilevel"/>
    <w:tmpl w:val="60B80F24"/>
    <w:lvl w:ilvl="0" w:tplc="40100F06">
      <w:start w:val="1"/>
      <w:numFmt w:val="lowerLetter"/>
      <w:lvlText w:val="%1)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5AC480E8">
      <w:start w:val="1"/>
      <w:numFmt w:val="lowerLetter"/>
      <w:lvlText w:val="%2."/>
      <w:lvlJc w:val="left"/>
      <w:pPr>
        <w:tabs>
          <w:tab w:val="num" w:pos="372"/>
        </w:tabs>
        <w:ind w:left="372" w:hanging="360"/>
      </w:pPr>
      <w:rPr>
        <w:rFonts w:hint="default"/>
      </w:rPr>
    </w:lvl>
    <w:lvl w:ilvl="2" w:tplc="0409001B">
      <w:start w:val="1"/>
      <w:numFmt w:val="lowerRoman"/>
      <w:lvlText w:val="%3."/>
      <w:lvlJc w:val="right"/>
      <w:pPr>
        <w:tabs>
          <w:tab w:val="num" w:pos="1092"/>
        </w:tabs>
        <w:ind w:left="1092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812"/>
        </w:tabs>
        <w:ind w:left="1812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2532"/>
        </w:tabs>
        <w:ind w:left="2532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252"/>
        </w:tabs>
        <w:ind w:left="3252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972"/>
        </w:tabs>
        <w:ind w:left="3972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4692"/>
        </w:tabs>
        <w:ind w:left="4692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5412"/>
        </w:tabs>
        <w:ind w:left="5412" w:hanging="180"/>
      </w:pPr>
    </w:lvl>
  </w:abstractNum>
  <w:abstractNum w:abstractNumId="7" w15:restartNumberingAfterBreak="0">
    <w:nsid w:val="1B4E3847"/>
    <w:multiLevelType w:val="hybridMultilevel"/>
    <w:tmpl w:val="5914E908"/>
    <w:lvl w:ilvl="0" w:tplc="40100F06">
      <w:start w:val="1"/>
      <w:numFmt w:val="lowerLetter"/>
      <w:lvlText w:val="%1)"/>
      <w:lvlJc w:val="left"/>
      <w:pPr>
        <w:tabs>
          <w:tab w:val="num" w:pos="1428"/>
        </w:tabs>
        <w:ind w:left="1428" w:hanging="360"/>
      </w:pPr>
      <w:rPr>
        <w:rFonts w:hint="default"/>
      </w:rPr>
    </w:lvl>
    <w:lvl w:ilvl="1" w:tplc="5AC480E8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 w15:restartNumberingAfterBreak="0">
    <w:nsid w:val="1FB815B4"/>
    <w:multiLevelType w:val="hybridMultilevel"/>
    <w:tmpl w:val="3B6E6284"/>
    <w:lvl w:ilvl="0" w:tplc="28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9BC5392"/>
    <w:multiLevelType w:val="hybridMultilevel"/>
    <w:tmpl w:val="96E8D89E"/>
    <w:lvl w:ilvl="0" w:tplc="28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D261147"/>
    <w:multiLevelType w:val="hybridMultilevel"/>
    <w:tmpl w:val="96E8D89E"/>
    <w:lvl w:ilvl="0" w:tplc="28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50E70FF"/>
    <w:multiLevelType w:val="hybridMultilevel"/>
    <w:tmpl w:val="4748E6D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C3F6373"/>
    <w:multiLevelType w:val="multilevel"/>
    <w:tmpl w:val="73669138"/>
    <w:lvl w:ilvl="0">
      <w:start w:val="1"/>
      <w:numFmt w:val="decimal"/>
      <w:pStyle w:val="Estilo1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80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52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324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96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468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540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6120"/>
        </w:tabs>
        <w:ind w:left="4320" w:hanging="1440"/>
      </w:pPr>
    </w:lvl>
  </w:abstractNum>
  <w:abstractNum w:abstractNumId="13" w15:restartNumberingAfterBreak="0">
    <w:nsid w:val="536E700C"/>
    <w:multiLevelType w:val="multilevel"/>
    <w:tmpl w:val="0C0A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4" w15:restartNumberingAfterBreak="0">
    <w:nsid w:val="549B7C54"/>
    <w:multiLevelType w:val="hybridMultilevel"/>
    <w:tmpl w:val="08AE79B2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DCF260A"/>
    <w:multiLevelType w:val="hybridMultilevel"/>
    <w:tmpl w:val="EF508C6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F766AE3"/>
    <w:multiLevelType w:val="multilevel"/>
    <w:tmpl w:val="AD88A482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>
      <w:start w:val="1"/>
      <w:numFmt w:val="decimal"/>
      <w:lvlText w:val="%2)"/>
      <w:lvlJc w:val="left"/>
      <w:pPr>
        <w:ind w:left="1440" w:hanging="360"/>
      </w:pPr>
      <w:rPr>
        <w:rFonts w:hint="default"/>
        <w:b w:val="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62244719"/>
    <w:multiLevelType w:val="hybridMultilevel"/>
    <w:tmpl w:val="A61297A6"/>
    <w:lvl w:ilvl="0" w:tplc="2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685D0946"/>
    <w:multiLevelType w:val="hybridMultilevel"/>
    <w:tmpl w:val="A694EE88"/>
    <w:lvl w:ilvl="0" w:tplc="FFFFFFF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FFFFFFFF">
      <w:start w:val="1"/>
      <w:numFmt w:val="lowerLetter"/>
      <w:pStyle w:val="Ttulo3ver2"/>
      <w:lvlText w:val="%2."/>
      <w:lvlJc w:val="left"/>
      <w:pPr>
        <w:tabs>
          <w:tab w:val="num" w:pos="1080"/>
        </w:tabs>
        <w:ind w:left="1080" w:hanging="360"/>
      </w:pPr>
    </w:lvl>
    <w:lvl w:ilvl="2" w:tplc="FFFFFFFF">
      <w:start w:val="1"/>
      <w:numFmt w:val="bullet"/>
      <w:lvlText w:val=""/>
      <w:lvlJc w:val="left"/>
      <w:pPr>
        <w:tabs>
          <w:tab w:val="num" w:pos="1980"/>
        </w:tabs>
        <w:ind w:left="1980" w:hanging="360"/>
      </w:pPr>
      <w:rPr>
        <w:rFonts w:ascii="Symbol" w:hAnsi="Symbol" w:hint="default"/>
      </w:rPr>
    </w:lvl>
    <w:lvl w:ilvl="3" w:tplc="FFFFFFFF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9" w15:restartNumberingAfterBreak="0">
    <w:nsid w:val="6C93212A"/>
    <w:multiLevelType w:val="singleLevel"/>
    <w:tmpl w:val="29CE20C0"/>
    <w:lvl w:ilvl="0">
      <w:start w:val="1"/>
      <w:numFmt w:val="bullet"/>
      <w:pStyle w:val="Bullet1"/>
      <w:lvlText w:val=""/>
      <w:lvlJc w:val="left"/>
      <w:pPr>
        <w:tabs>
          <w:tab w:val="num" w:pos="790"/>
        </w:tabs>
        <w:ind w:left="790" w:hanging="360"/>
      </w:pPr>
      <w:rPr>
        <w:rFonts w:ascii="Symbol" w:hAnsi="Symbol" w:hint="default"/>
      </w:rPr>
    </w:lvl>
  </w:abstractNum>
  <w:abstractNum w:abstractNumId="20" w15:restartNumberingAfterBreak="0">
    <w:nsid w:val="6E690407"/>
    <w:multiLevelType w:val="hybridMultilevel"/>
    <w:tmpl w:val="BF022B8A"/>
    <w:lvl w:ilvl="0" w:tplc="0C0A0017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70873D0F"/>
    <w:multiLevelType w:val="hybridMultilevel"/>
    <w:tmpl w:val="5036897C"/>
    <w:lvl w:ilvl="0" w:tplc="AAD2A49E">
      <w:start w:val="1"/>
      <w:numFmt w:val="lowerLetter"/>
      <w:pStyle w:val="sangria01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C0A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C0A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3" w:tplc="0C0A000B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2" w15:restartNumberingAfterBreak="0">
    <w:nsid w:val="79017008"/>
    <w:multiLevelType w:val="hybridMultilevel"/>
    <w:tmpl w:val="4D60ACC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95222B4"/>
    <w:multiLevelType w:val="hybridMultilevel"/>
    <w:tmpl w:val="311C5D98"/>
    <w:lvl w:ilvl="0" w:tplc="2AB26EC6">
      <w:numFmt w:val="bullet"/>
      <w:lvlText w:val=""/>
      <w:lvlJc w:val="left"/>
      <w:pPr>
        <w:ind w:left="720" w:hanging="360"/>
      </w:pPr>
      <w:rPr>
        <w:rFonts w:ascii="Symbol" w:eastAsia="Times New Roman" w:hAnsi="Symbol" w:cs="Aria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A7535B3"/>
    <w:multiLevelType w:val="multilevel"/>
    <w:tmpl w:val="0D7A50E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  <w:i w:val="0"/>
        <w:color w:val="auto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b/>
      </w:rPr>
    </w:lvl>
  </w:abstractNum>
  <w:num w:numId="1">
    <w:abstractNumId w:val="5"/>
  </w:num>
  <w:num w:numId="2">
    <w:abstractNumId w:val="7"/>
  </w:num>
  <w:num w:numId="3">
    <w:abstractNumId w:val="3"/>
  </w:num>
  <w:num w:numId="4">
    <w:abstractNumId w:val="12"/>
  </w:num>
  <w:num w:numId="5">
    <w:abstractNumId w:val="6"/>
  </w:num>
  <w:num w:numId="6">
    <w:abstractNumId w:val="13"/>
  </w:num>
  <w:num w:numId="7">
    <w:abstractNumId w:val="22"/>
  </w:num>
  <w:num w:numId="8">
    <w:abstractNumId w:val="15"/>
  </w:num>
  <w:num w:numId="9">
    <w:abstractNumId w:val="20"/>
  </w:num>
  <w:num w:numId="10">
    <w:abstractNumId w:val="0"/>
  </w:num>
  <w:num w:numId="11">
    <w:abstractNumId w:val="13"/>
  </w:num>
  <w:num w:numId="12">
    <w:abstractNumId w:val="18"/>
  </w:num>
  <w:num w:numId="13">
    <w:abstractNumId w:val="19"/>
  </w:num>
  <w:num w:numId="14">
    <w:abstractNumId w:val="21"/>
  </w:num>
  <w:num w:numId="15">
    <w:abstractNumId w:val="11"/>
  </w:num>
  <w:num w:numId="16">
    <w:abstractNumId w:val="4"/>
  </w:num>
  <w:num w:numId="17">
    <w:abstractNumId w:val="4"/>
  </w:num>
  <w:num w:numId="18">
    <w:abstractNumId w:val="24"/>
  </w:num>
  <w:num w:numId="19">
    <w:abstractNumId w:val="23"/>
  </w:num>
  <w:num w:numId="20">
    <w:abstractNumId w:val="16"/>
  </w:num>
  <w:num w:numId="21">
    <w:abstractNumId w:val="2"/>
  </w:num>
  <w:num w:numId="22">
    <w:abstractNumId w:val="8"/>
  </w:num>
  <w:num w:numId="23">
    <w:abstractNumId w:val="1"/>
  </w:num>
  <w:num w:numId="24">
    <w:abstractNumId w:val="10"/>
  </w:num>
  <w:num w:numId="25">
    <w:abstractNumId w:val="9"/>
  </w:num>
  <w:num w:numId="26">
    <w:abstractNumId w:val="14"/>
  </w:num>
  <w:num w:numId="27">
    <w:abstractNumId w:val="17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hideGrammaticalErrors/>
  <w:proofState w:spelling="clean" w:grammar="clean"/>
  <w:attachedTemplate r:id="rId1"/>
  <w:linkStyle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rawingGridHorizontalSpacing w:val="90"/>
  <w:displayHorizont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67F64"/>
    <w:rsid w:val="000024E5"/>
    <w:rsid w:val="0000345F"/>
    <w:rsid w:val="0000355A"/>
    <w:rsid w:val="00003F1C"/>
    <w:rsid w:val="000055C8"/>
    <w:rsid w:val="000061E6"/>
    <w:rsid w:val="00006A30"/>
    <w:rsid w:val="00006E58"/>
    <w:rsid w:val="00007CD2"/>
    <w:rsid w:val="00010AD8"/>
    <w:rsid w:val="00012712"/>
    <w:rsid w:val="0001355E"/>
    <w:rsid w:val="0001441D"/>
    <w:rsid w:val="00014AE5"/>
    <w:rsid w:val="00014DE3"/>
    <w:rsid w:val="000158D7"/>
    <w:rsid w:val="0001639A"/>
    <w:rsid w:val="00022789"/>
    <w:rsid w:val="000260FD"/>
    <w:rsid w:val="00032109"/>
    <w:rsid w:val="000348FE"/>
    <w:rsid w:val="00034CEB"/>
    <w:rsid w:val="00037364"/>
    <w:rsid w:val="0003752F"/>
    <w:rsid w:val="0003756F"/>
    <w:rsid w:val="0003768B"/>
    <w:rsid w:val="00037A78"/>
    <w:rsid w:val="00040165"/>
    <w:rsid w:val="00043863"/>
    <w:rsid w:val="0004487E"/>
    <w:rsid w:val="0004796C"/>
    <w:rsid w:val="00051CE7"/>
    <w:rsid w:val="000524F6"/>
    <w:rsid w:val="00052FB9"/>
    <w:rsid w:val="00053724"/>
    <w:rsid w:val="0005379A"/>
    <w:rsid w:val="0005449C"/>
    <w:rsid w:val="00055B65"/>
    <w:rsid w:val="00056C94"/>
    <w:rsid w:val="0006022A"/>
    <w:rsid w:val="0006070E"/>
    <w:rsid w:val="00060F9E"/>
    <w:rsid w:val="00062AEA"/>
    <w:rsid w:val="0007012D"/>
    <w:rsid w:val="000719B1"/>
    <w:rsid w:val="000732BF"/>
    <w:rsid w:val="000760B0"/>
    <w:rsid w:val="00076509"/>
    <w:rsid w:val="00077590"/>
    <w:rsid w:val="00083C70"/>
    <w:rsid w:val="00086A4F"/>
    <w:rsid w:val="00090838"/>
    <w:rsid w:val="00090F1C"/>
    <w:rsid w:val="00092588"/>
    <w:rsid w:val="00093DF7"/>
    <w:rsid w:val="00094F48"/>
    <w:rsid w:val="00095908"/>
    <w:rsid w:val="000A1293"/>
    <w:rsid w:val="000A3726"/>
    <w:rsid w:val="000A4521"/>
    <w:rsid w:val="000A4637"/>
    <w:rsid w:val="000A5EFF"/>
    <w:rsid w:val="000B1546"/>
    <w:rsid w:val="000B1BB4"/>
    <w:rsid w:val="000B1C01"/>
    <w:rsid w:val="000B1D26"/>
    <w:rsid w:val="000B3004"/>
    <w:rsid w:val="000B3C12"/>
    <w:rsid w:val="000B5C4D"/>
    <w:rsid w:val="000B72AC"/>
    <w:rsid w:val="000C0AD0"/>
    <w:rsid w:val="000C353C"/>
    <w:rsid w:val="000C37AD"/>
    <w:rsid w:val="000C3CCA"/>
    <w:rsid w:val="000C43D4"/>
    <w:rsid w:val="000C7E1C"/>
    <w:rsid w:val="000D3071"/>
    <w:rsid w:val="000D4937"/>
    <w:rsid w:val="000D7AC3"/>
    <w:rsid w:val="000E20A8"/>
    <w:rsid w:val="000E438D"/>
    <w:rsid w:val="000E456D"/>
    <w:rsid w:val="000E4D84"/>
    <w:rsid w:val="000E5BC2"/>
    <w:rsid w:val="000F00DE"/>
    <w:rsid w:val="000F1213"/>
    <w:rsid w:val="000F2C04"/>
    <w:rsid w:val="000F5789"/>
    <w:rsid w:val="000F6015"/>
    <w:rsid w:val="000F6642"/>
    <w:rsid w:val="00100939"/>
    <w:rsid w:val="00101571"/>
    <w:rsid w:val="0010352E"/>
    <w:rsid w:val="0010604D"/>
    <w:rsid w:val="0011227E"/>
    <w:rsid w:val="00112313"/>
    <w:rsid w:val="00114AB4"/>
    <w:rsid w:val="001153E9"/>
    <w:rsid w:val="001154D4"/>
    <w:rsid w:val="001159E2"/>
    <w:rsid w:val="00120745"/>
    <w:rsid w:val="001207F6"/>
    <w:rsid w:val="001211AF"/>
    <w:rsid w:val="001238B4"/>
    <w:rsid w:val="00123AB0"/>
    <w:rsid w:val="0012564B"/>
    <w:rsid w:val="00130A8A"/>
    <w:rsid w:val="00131248"/>
    <w:rsid w:val="0013243D"/>
    <w:rsid w:val="00132697"/>
    <w:rsid w:val="001332A6"/>
    <w:rsid w:val="0013459E"/>
    <w:rsid w:val="00136574"/>
    <w:rsid w:val="0013673C"/>
    <w:rsid w:val="00137015"/>
    <w:rsid w:val="00141C1A"/>
    <w:rsid w:val="0014538A"/>
    <w:rsid w:val="001456A8"/>
    <w:rsid w:val="001466D6"/>
    <w:rsid w:val="00147371"/>
    <w:rsid w:val="0015045A"/>
    <w:rsid w:val="001508D1"/>
    <w:rsid w:val="00151B5A"/>
    <w:rsid w:val="001553FE"/>
    <w:rsid w:val="0015621B"/>
    <w:rsid w:val="001608C9"/>
    <w:rsid w:val="0016151F"/>
    <w:rsid w:val="001648B4"/>
    <w:rsid w:val="00165AAD"/>
    <w:rsid w:val="00170D17"/>
    <w:rsid w:val="00172439"/>
    <w:rsid w:val="00172EC1"/>
    <w:rsid w:val="00175090"/>
    <w:rsid w:val="0017709B"/>
    <w:rsid w:val="00177311"/>
    <w:rsid w:val="0017736E"/>
    <w:rsid w:val="001806E7"/>
    <w:rsid w:val="00180BE8"/>
    <w:rsid w:val="00183B8A"/>
    <w:rsid w:val="00184A6D"/>
    <w:rsid w:val="001858C0"/>
    <w:rsid w:val="0019080C"/>
    <w:rsid w:val="00190D68"/>
    <w:rsid w:val="00192660"/>
    <w:rsid w:val="00192A99"/>
    <w:rsid w:val="00192BA9"/>
    <w:rsid w:val="00192DA2"/>
    <w:rsid w:val="001951F1"/>
    <w:rsid w:val="0019553C"/>
    <w:rsid w:val="0019586E"/>
    <w:rsid w:val="0019678C"/>
    <w:rsid w:val="00196A81"/>
    <w:rsid w:val="001A1B9F"/>
    <w:rsid w:val="001A4A86"/>
    <w:rsid w:val="001A6D90"/>
    <w:rsid w:val="001B22FF"/>
    <w:rsid w:val="001B4608"/>
    <w:rsid w:val="001B4844"/>
    <w:rsid w:val="001B7525"/>
    <w:rsid w:val="001B77CF"/>
    <w:rsid w:val="001C1AB5"/>
    <w:rsid w:val="001C1B40"/>
    <w:rsid w:val="001C385F"/>
    <w:rsid w:val="001C3999"/>
    <w:rsid w:val="001C7189"/>
    <w:rsid w:val="001D168E"/>
    <w:rsid w:val="001D1813"/>
    <w:rsid w:val="001D19EF"/>
    <w:rsid w:val="001D3A5E"/>
    <w:rsid w:val="001E0CEF"/>
    <w:rsid w:val="001E38AE"/>
    <w:rsid w:val="001E3BB5"/>
    <w:rsid w:val="001F110D"/>
    <w:rsid w:val="001F1BAE"/>
    <w:rsid w:val="001F2658"/>
    <w:rsid w:val="001F3BDF"/>
    <w:rsid w:val="001F3E82"/>
    <w:rsid w:val="001F4A16"/>
    <w:rsid w:val="001F53A0"/>
    <w:rsid w:val="001F6527"/>
    <w:rsid w:val="001F679E"/>
    <w:rsid w:val="00201E35"/>
    <w:rsid w:val="00202C53"/>
    <w:rsid w:val="0020441C"/>
    <w:rsid w:val="00210686"/>
    <w:rsid w:val="00210B2A"/>
    <w:rsid w:val="00213A86"/>
    <w:rsid w:val="00213F0E"/>
    <w:rsid w:val="00214598"/>
    <w:rsid w:val="002150FC"/>
    <w:rsid w:val="002159EF"/>
    <w:rsid w:val="00216E34"/>
    <w:rsid w:val="00217100"/>
    <w:rsid w:val="002206A0"/>
    <w:rsid w:val="00220B72"/>
    <w:rsid w:val="00223A1D"/>
    <w:rsid w:val="00223ED8"/>
    <w:rsid w:val="00225CE0"/>
    <w:rsid w:val="002275F4"/>
    <w:rsid w:val="00227D89"/>
    <w:rsid w:val="00230227"/>
    <w:rsid w:val="00233CFA"/>
    <w:rsid w:val="002352DA"/>
    <w:rsid w:val="0023750A"/>
    <w:rsid w:val="00243A4C"/>
    <w:rsid w:val="0024649B"/>
    <w:rsid w:val="00247B37"/>
    <w:rsid w:val="0025061E"/>
    <w:rsid w:val="002522B5"/>
    <w:rsid w:val="00255A60"/>
    <w:rsid w:val="00264724"/>
    <w:rsid w:val="0026561F"/>
    <w:rsid w:val="00266234"/>
    <w:rsid w:val="002713ED"/>
    <w:rsid w:val="00271E33"/>
    <w:rsid w:val="002723E2"/>
    <w:rsid w:val="00272F06"/>
    <w:rsid w:val="0027480A"/>
    <w:rsid w:val="00275921"/>
    <w:rsid w:val="00280077"/>
    <w:rsid w:val="00283168"/>
    <w:rsid w:val="00284C65"/>
    <w:rsid w:val="00285AAC"/>
    <w:rsid w:val="00287CF3"/>
    <w:rsid w:val="00287E0F"/>
    <w:rsid w:val="00292C7D"/>
    <w:rsid w:val="002A020F"/>
    <w:rsid w:val="002A310D"/>
    <w:rsid w:val="002A43D5"/>
    <w:rsid w:val="002A5F74"/>
    <w:rsid w:val="002A6083"/>
    <w:rsid w:val="002B3C63"/>
    <w:rsid w:val="002B4D3D"/>
    <w:rsid w:val="002B53FF"/>
    <w:rsid w:val="002C0637"/>
    <w:rsid w:val="002C123E"/>
    <w:rsid w:val="002C1605"/>
    <w:rsid w:val="002C2E37"/>
    <w:rsid w:val="002C4019"/>
    <w:rsid w:val="002C43C2"/>
    <w:rsid w:val="002C6623"/>
    <w:rsid w:val="002D034B"/>
    <w:rsid w:val="002D1959"/>
    <w:rsid w:val="002D4EFD"/>
    <w:rsid w:val="002D7DBD"/>
    <w:rsid w:val="002E00EA"/>
    <w:rsid w:val="002E267D"/>
    <w:rsid w:val="002E613B"/>
    <w:rsid w:val="002E7465"/>
    <w:rsid w:val="002F3373"/>
    <w:rsid w:val="002F374A"/>
    <w:rsid w:val="002F4C11"/>
    <w:rsid w:val="002F7F08"/>
    <w:rsid w:val="00300365"/>
    <w:rsid w:val="003009A6"/>
    <w:rsid w:val="0030172A"/>
    <w:rsid w:val="00301DD3"/>
    <w:rsid w:val="00302A8E"/>
    <w:rsid w:val="003048DE"/>
    <w:rsid w:val="003069F1"/>
    <w:rsid w:val="003070E8"/>
    <w:rsid w:val="0031128C"/>
    <w:rsid w:val="003126FE"/>
    <w:rsid w:val="00314480"/>
    <w:rsid w:val="003201C7"/>
    <w:rsid w:val="00320B8C"/>
    <w:rsid w:val="00323E1C"/>
    <w:rsid w:val="003264B2"/>
    <w:rsid w:val="00326A4E"/>
    <w:rsid w:val="00330518"/>
    <w:rsid w:val="00330C9F"/>
    <w:rsid w:val="00331DCE"/>
    <w:rsid w:val="0033216F"/>
    <w:rsid w:val="003351C4"/>
    <w:rsid w:val="00343A71"/>
    <w:rsid w:val="00343E56"/>
    <w:rsid w:val="003450FD"/>
    <w:rsid w:val="00345802"/>
    <w:rsid w:val="00347403"/>
    <w:rsid w:val="00350BF2"/>
    <w:rsid w:val="0035247C"/>
    <w:rsid w:val="00356DEB"/>
    <w:rsid w:val="00360B9F"/>
    <w:rsid w:val="00364692"/>
    <w:rsid w:val="003654ED"/>
    <w:rsid w:val="00365E06"/>
    <w:rsid w:val="00365FD5"/>
    <w:rsid w:val="00366827"/>
    <w:rsid w:val="00371A7B"/>
    <w:rsid w:val="0037261E"/>
    <w:rsid w:val="00372B26"/>
    <w:rsid w:val="003735D2"/>
    <w:rsid w:val="0037478F"/>
    <w:rsid w:val="00375A8D"/>
    <w:rsid w:val="00376A50"/>
    <w:rsid w:val="0037726D"/>
    <w:rsid w:val="00381277"/>
    <w:rsid w:val="00381E4B"/>
    <w:rsid w:val="003827C9"/>
    <w:rsid w:val="00386AAE"/>
    <w:rsid w:val="0038793B"/>
    <w:rsid w:val="00387A91"/>
    <w:rsid w:val="0039009F"/>
    <w:rsid w:val="00393BC8"/>
    <w:rsid w:val="00395151"/>
    <w:rsid w:val="003A1FD1"/>
    <w:rsid w:val="003A26F2"/>
    <w:rsid w:val="003A3FA7"/>
    <w:rsid w:val="003A4D06"/>
    <w:rsid w:val="003A6E53"/>
    <w:rsid w:val="003B37A4"/>
    <w:rsid w:val="003B391C"/>
    <w:rsid w:val="003B5E8C"/>
    <w:rsid w:val="003B755A"/>
    <w:rsid w:val="003C0E31"/>
    <w:rsid w:val="003C147B"/>
    <w:rsid w:val="003C77F3"/>
    <w:rsid w:val="003D1256"/>
    <w:rsid w:val="003D4998"/>
    <w:rsid w:val="003D5AF6"/>
    <w:rsid w:val="003D5FAB"/>
    <w:rsid w:val="003D77C8"/>
    <w:rsid w:val="003E0E05"/>
    <w:rsid w:val="003E20EC"/>
    <w:rsid w:val="003E310E"/>
    <w:rsid w:val="003E5450"/>
    <w:rsid w:val="003E7A56"/>
    <w:rsid w:val="003F1A78"/>
    <w:rsid w:val="003F3EC4"/>
    <w:rsid w:val="003F493F"/>
    <w:rsid w:val="003F4DD3"/>
    <w:rsid w:val="003F7880"/>
    <w:rsid w:val="003F7B57"/>
    <w:rsid w:val="003F7E69"/>
    <w:rsid w:val="0040063E"/>
    <w:rsid w:val="00402667"/>
    <w:rsid w:val="00406EB4"/>
    <w:rsid w:val="004107CB"/>
    <w:rsid w:val="004114B2"/>
    <w:rsid w:val="00412367"/>
    <w:rsid w:val="004126E8"/>
    <w:rsid w:val="004129DB"/>
    <w:rsid w:val="00413805"/>
    <w:rsid w:val="004142E7"/>
    <w:rsid w:val="00414EE2"/>
    <w:rsid w:val="00416553"/>
    <w:rsid w:val="00421F38"/>
    <w:rsid w:val="00423D22"/>
    <w:rsid w:val="00430329"/>
    <w:rsid w:val="00432763"/>
    <w:rsid w:val="00433EC1"/>
    <w:rsid w:val="0043537B"/>
    <w:rsid w:val="0043658B"/>
    <w:rsid w:val="004409C1"/>
    <w:rsid w:val="00443251"/>
    <w:rsid w:val="0044444D"/>
    <w:rsid w:val="00447BFA"/>
    <w:rsid w:val="00450B7C"/>
    <w:rsid w:val="004535C2"/>
    <w:rsid w:val="00453F8C"/>
    <w:rsid w:val="00454379"/>
    <w:rsid w:val="00461061"/>
    <w:rsid w:val="004613E1"/>
    <w:rsid w:val="00461565"/>
    <w:rsid w:val="00461E7C"/>
    <w:rsid w:val="0046312A"/>
    <w:rsid w:val="00470454"/>
    <w:rsid w:val="00470884"/>
    <w:rsid w:val="00476528"/>
    <w:rsid w:val="00480F84"/>
    <w:rsid w:val="004811EB"/>
    <w:rsid w:val="0048230A"/>
    <w:rsid w:val="00484461"/>
    <w:rsid w:val="00484518"/>
    <w:rsid w:val="00484FA5"/>
    <w:rsid w:val="00486778"/>
    <w:rsid w:val="004876C3"/>
    <w:rsid w:val="0048791C"/>
    <w:rsid w:val="00490E3D"/>
    <w:rsid w:val="00491A81"/>
    <w:rsid w:val="0049384A"/>
    <w:rsid w:val="00494672"/>
    <w:rsid w:val="004A0627"/>
    <w:rsid w:val="004A069C"/>
    <w:rsid w:val="004A0E45"/>
    <w:rsid w:val="004A1C28"/>
    <w:rsid w:val="004A45A3"/>
    <w:rsid w:val="004A4C2A"/>
    <w:rsid w:val="004B2725"/>
    <w:rsid w:val="004B27A4"/>
    <w:rsid w:val="004B3321"/>
    <w:rsid w:val="004B3A5E"/>
    <w:rsid w:val="004B4645"/>
    <w:rsid w:val="004B470E"/>
    <w:rsid w:val="004B5A0C"/>
    <w:rsid w:val="004B6D8C"/>
    <w:rsid w:val="004B6E67"/>
    <w:rsid w:val="004B7BED"/>
    <w:rsid w:val="004C089D"/>
    <w:rsid w:val="004C48FC"/>
    <w:rsid w:val="004C69B1"/>
    <w:rsid w:val="004D0F13"/>
    <w:rsid w:val="004D1C08"/>
    <w:rsid w:val="004D3169"/>
    <w:rsid w:val="004D43A5"/>
    <w:rsid w:val="004D521E"/>
    <w:rsid w:val="004E2159"/>
    <w:rsid w:val="004E4A2D"/>
    <w:rsid w:val="004E57C7"/>
    <w:rsid w:val="004E6506"/>
    <w:rsid w:val="004F07AB"/>
    <w:rsid w:val="004F07E2"/>
    <w:rsid w:val="004F3EE3"/>
    <w:rsid w:val="004F47F1"/>
    <w:rsid w:val="004F75C7"/>
    <w:rsid w:val="00500EBD"/>
    <w:rsid w:val="00501996"/>
    <w:rsid w:val="00501BC1"/>
    <w:rsid w:val="005034A1"/>
    <w:rsid w:val="00503508"/>
    <w:rsid w:val="00506901"/>
    <w:rsid w:val="005074C8"/>
    <w:rsid w:val="005112F4"/>
    <w:rsid w:val="005115CF"/>
    <w:rsid w:val="00512B22"/>
    <w:rsid w:val="00512BC0"/>
    <w:rsid w:val="005137C1"/>
    <w:rsid w:val="00517611"/>
    <w:rsid w:val="00520124"/>
    <w:rsid w:val="00520526"/>
    <w:rsid w:val="005232FE"/>
    <w:rsid w:val="0052718F"/>
    <w:rsid w:val="00530557"/>
    <w:rsid w:val="00531133"/>
    <w:rsid w:val="0053338E"/>
    <w:rsid w:val="00534BFB"/>
    <w:rsid w:val="005358AE"/>
    <w:rsid w:val="00535C65"/>
    <w:rsid w:val="00536502"/>
    <w:rsid w:val="00541421"/>
    <w:rsid w:val="00541BAC"/>
    <w:rsid w:val="00541CC2"/>
    <w:rsid w:val="00541E98"/>
    <w:rsid w:val="00543FA5"/>
    <w:rsid w:val="00545BF0"/>
    <w:rsid w:val="00547CA7"/>
    <w:rsid w:val="00547ED1"/>
    <w:rsid w:val="005532B7"/>
    <w:rsid w:val="00553FF2"/>
    <w:rsid w:val="005558D2"/>
    <w:rsid w:val="0056010C"/>
    <w:rsid w:val="00561205"/>
    <w:rsid w:val="00562298"/>
    <w:rsid w:val="00563916"/>
    <w:rsid w:val="005646EF"/>
    <w:rsid w:val="00566A21"/>
    <w:rsid w:val="00567097"/>
    <w:rsid w:val="00573DB3"/>
    <w:rsid w:val="00575032"/>
    <w:rsid w:val="005807EF"/>
    <w:rsid w:val="005831AA"/>
    <w:rsid w:val="00584A4F"/>
    <w:rsid w:val="00586E34"/>
    <w:rsid w:val="00590117"/>
    <w:rsid w:val="00590171"/>
    <w:rsid w:val="00590885"/>
    <w:rsid w:val="005931D9"/>
    <w:rsid w:val="00593744"/>
    <w:rsid w:val="0059699B"/>
    <w:rsid w:val="005A0918"/>
    <w:rsid w:val="005A527C"/>
    <w:rsid w:val="005A57A1"/>
    <w:rsid w:val="005A6C95"/>
    <w:rsid w:val="005B1586"/>
    <w:rsid w:val="005B18FE"/>
    <w:rsid w:val="005B2A0B"/>
    <w:rsid w:val="005B317E"/>
    <w:rsid w:val="005B3DC7"/>
    <w:rsid w:val="005B3DEA"/>
    <w:rsid w:val="005C033A"/>
    <w:rsid w:val="005C1C58"/>
    <w:rsid w:val="005C2BFE"/>
    <w:rsid w:val="005C3DCD"/>
    <w:rsid w:val="005C52F9"/>
    <w:rsid w:val="005C53AC"/>
    <w:rsid w:val="005C7279"/>
    <w:rsid w:val="005D58F7"/>
    <w:rsid w:val="005D633B"/>
    <w:rsid w:val="005D63F7"/>
    <w:rsid w:val="005E2439"/>
    <w:rsid w:val="005E381F"/>
    <w:rsid w:val="005E645F"/>
    <w:rsid w:val="005E6E37"/>
    <w:rsid w:val="005F3AF6"/>
    <w:rsid w:val="00600B99"/>
    <w:rsid w:val="00602709"/>
    <w:rsid w:val="00603010"/>
    <w:rsid w:val="00604423"/>
    <w:rsid w:val="00604AF4"/>
    <w:rsid w:val="0060525D"/>
    <w:rsid w:val="00610537"/>
    <w:rsid w:val="006122A6"/>
    <w:rsid w:val="00614377"/>
    <w:rsid w:val="00614B08"/>
    <w:rsid w:val="006178A6"/>
    <w:rsid w:val="0062069F"/>
    <w:rsid w:val="00621E09"/>
    <w:rsid w:val="00623F46"/>
    <w:rsid w:val="00624047"/>
    <w:rsid w:val="006244A9"/>
    <w:rsid w:val="0062450B"/>
    <w:rsid w:val="006259FF"/>
    <w:rsid w:val="0063562C"/>
    <w:rsid w:val="00635BBC"/>
    <w:rsid w:val="00641061"/>
    <w:rsid w:val="00643029"/>
    <w:rsid w:val="006435E6"/>
    <w:rsid w:val="00645BDF"/>
    <w:rsid w:val="00646857"/>
    <w:rsid w:val="00647C16"/>
    <w:rsid w:val="0065025D"/>
    <w:rsid w:val="0065254E"/>
    <w:rsid w:val="00652FDC"/>
    <w:rsid w:val="0066099B"/>
    <w:rsid w:val="00660C0F"/>
    <w:rsid w:val="00660D29"/>
    <w:rsid w:val="00662A16"/>
    <w:rsid w:val="00662AF0"/>
    <w:rsid w:val="00662D75"/>
    <w:rsid w:val="006657DA"/>
    <w:rsid w:val="00667228"/>
    <w:rsid w:val="00670BC7"/>
    <w:rsid w:val="0067129B"/>
    <w:rsid w:val="006714FD"/>
    <w:rsid w:val="00671E83"/>
    <w:rsid w:val="0067285C"/>
    <w:rsid w:val="00673873"/>
    <w:rsid w:val="0067497D"/>
    <w:rsid w:val="006800F7"/>
    <w:rsid w:val="006811C7"/>
    <w:rsid w:val="006816A9"/>
    <w:rsid w:val="0068177C"/>
    <w:rsid w:val="006836AB"/>
    <w:rsid w:val="00685534"/>
    <w:rsid w:val="00686799"/>
    <w:rsid w:val="0068754A"/>
    <w:rsid w:val="006910FA"/>
    <w:rsid w:val="0069277C"/>
    <w:rsid w:val="00692BAB"/>
    <w:rsid w:val="006A1E67"/>
    <w:rsid w:val="006A27A7"/>
    <w:rsid w:val="006A2900"/>
    <w:rsid w:val="006A38E1"/>
    <w:rsid w:val="006A3F90"/>
    <w:rsid w:val="006A5176"/>
    <w:rsid w:val="006A7318"/>
    <w:rsid w:val="006B01C2"/>
    <w:rsid w:val="006B0B24"/>
    <w:rsid w:val="006B11FF"/>
    <w:rsid w:val="006B306B"/>
    <w:rsid w:val="006B4DB5"/>
    <w:rsid w:val="006B7FA7"/>
    <w:rsid w:val="006C5DB4"/>
    <w:rsid w:val="006C6D9F"/>
    <w:rsid w:val="006D0292"/>
    <w:rsid w:val="006D2535"/>
    <w:rsid w:val="006D2FA3"/>
    <w:rsid w:val="006D51DF"/>
    <w:rsid w:val="006D569A"/>
    <w:rsid w:val="006D6E90"/>
    <w:rsid w:val="006E09B9"/>
    <w:rsid w:val="006E25F7"/>
    <w:rsid w:val="006E388D"/>
    <w:rsid w:val="006E4A3D"/>
    <w:rsid w:val="006E4E5F"/>
    <w:rsid w:val="006E58FB"/>
    <w:rsid w:val="006F1841"/>
    <w:rsid w:val="006F292D"/>
    <w:rsid w:val="006F603F"/>
    <w:rsid w:val="006F6537"/>
    <w:rsid w:val="006F76F3"/>
    <w:rsid w:val="00700C91"/>
    <w:rsid w:val="007015DA"/>
    <w:rsid w:val="007030EE"/>
    <w:rsid w:val="0070336B"/>
    <w:rsid w:val="00704AF8"/>
    <w:rsid w:val="00705740"/>
    <w:rsid w:val="00713580"/>
    <w:rsid w:val="00713D2C"/>
    <w:rsid w:val="00717A41"/>
    <w:rsid w:val="00717EE7"/>
    <w:rsid w:val="00721F4F"/>
    <w:rsid w:val="007245EF"/>
    <w:rsid w:val="0072637C"/>
    <w:rsid w:val="00726387"/>
    <w:rsid w:val="00727BBB"/>
    <w:rsid w:val="00730CA2"/>
    <w:rsid w:val="00730FC9"/>
    <w:rsid w:val="00733F94"/>
    <w:rsid w:val="00736F06"/>
    <w:rsid w:val="00742591"/>
    <w:rsid w:val="0074353B"/>
    <w:rsid w:val="007446B9"/>
    <w:rsid w:val="00745335"/>
    <w:rsid w:val="00745C90"/>
    <w:rsid w:val="00754F71"/>
    <w:rsid w:val="00756283"/>
    <w:rsid w:val="00757B26"/>
    <w:rsid w:val="00760BA8"/>
    <w:rsid w:val="00761979"/>
    <w:rsid w:val="00764347"/>
    <w:rsid w:val="00770CF9"/>
    <w:rsid w:val="00771B48"/>
    <w:rsid w:val="00772204"/>
    <w:rsid w:val="00773095"/>
    <w:rsid w:val="007741B4"/>
    <w:rsid w:val="00781206"/>
    <w:rsid w:val="0078152D"/>
    <w:rsid w:val="0078214A"/>
    <w:rsid w:val="00782DEB"/>
    <w:rsid w:val="00784C86"/>
    <w:rsid w:val="007861F9"/>
    <w:rsid w:val="0078627D"/>
    <w:rsid w:val="0078668B"/>
    <w:rsid w:val="0078702C"/>
    <w:rsid w:val="00791279"/>
    <w:rsid w:val="00791865"/>
    <w:rsid w:val="00791C12"/>
    <w:rsid w:val="00792C65"/>
    <w:rsid w:val="00793747"/>
    <w:rsid w:val="0079409D"/>
    <w:rsid w:val="0079431A"/>
    <w:rsid w:val="007965E9"/>
    <w:rsid w:val="00797C88"/>
    <w:rsid w:val="00797D34"/>
    <w:rsid w:val="007A3C56"/>
    <w:rsid w:val="007A469C"/>
    <w:rsid w:val="007A5F5D"/>
    <w:rsid w:val="007A7AF6"/>
    <w:rsid w:val="007B08FC"/>
    <w:rsid w:val="007B270F"/>
    <w:rsid w:val="007B41B7"/>
    <w:rsid w:val="007B4C95"/>
    <w:rsid w:val="007B4E4E"/>
    <w:rsid w:val="007B7610"/>
    <w:rsid w:val="007C13B6"/>
    <w:rsid w:val="007C3EE3"/>
    <w:rsid w:val="007C6CB6"/>
    <w:rsid w:val="007C750E"/>
    <w:rsid w:val="007D08CB"/>
    <w:rsid w:val="007D1E00"/>
    <w:rsid w:val="007D25F7"/>
    <w:rsid w:val="007D32C8"/>
    <w:rsid w:val="007D54AC"/>
    <w:rsid w:val="007E0D25"/>
    <w:rsid w:val="007E119C"/>
    <w:rsid w:val="007E2566"/>
    <w:rsid w:val="007F09A8"/>
    <w:rsid w:val="007F1343"/>
    <w:rsid w:val="007F228F"/>
    <w:rsid w:val="007F3283"/>
    <w:rsid w:val="007F3ECC"/>
    <w:rsid w:val="007F4F9F"/>
    <w:rsid w:val="007F5431"/>
    <w:rsid w:val="007F63A2"/>
    <w:rsid w:val="007F6ACC"/>
    <w:rsid w:val="008007AB"/>
    <w:rsid w:val="00801F98"/>
    <w:rsid w:val="0080218E"/>
    <w:rsid w:val="00802DB7"/>
    <w:rsid w:val="00810705"/>
    <w:rsid w:val="0081129B"/>
    <w:rsid w:val="00812F81"/>
    <w:rsid w:val="0081305B"/>
    <w:rsid w:val="00814316"/>
    <w:rsid w:val="0081455D"/>
    <w:rsid w:val="00815357"/>
    <w:rsid w:val="0081720B"/>
    <w:rsid w:val="00817B07"/>
    <w:rsid w:val="00820C5E"/>
    <w:rsid w:val="00820CEB"/>
    <w:rsid w:val="0082247E"/>
    <w:rsid w:val="00826201"/>
    <w:rsid w:val="00827152"/>
    <w:rsid w:val="00834809"/>
    <w:rsid w:val="00834B8B"/>
    <w:rsid w:val="008355C6"/>
    <w:rsid w:val="0083799F"/>
    <w:rsid w:val="00837E06"/>
    <w:rsid w:val="008431A5"/>
    <w:rsid w:val="00843D25"/>
    <w:rsid w:val="00850D9A"/>
    <w:rsid w:val="008536E0"/>
    <w:rsid w:val="0085388F"/>
    <w:rsid w:val="00854015"/>
    <w:rsid w:val="008571D8"/>
    <w:rsid w:val="00860A24"/>
    <w:rsid w:val="00862CC3"/>
    <w:rsid w:val="008646F9"/>
    <w:rsid w:val="00866D2D"/>
    <w:rsid w:val="00871261"/>
    <w:rsid w:val="00872E21"/>
    <w:rsid w:val="00873371"/>
    <w:rsid w:val="008735BF"/>
    <w:rsid w:val="008778A4"/>
    <w:rsid w:val="0088252F"/>
    <w:rsid w:val="00883A0B"/>
    <w:rsid w:val="008846BE"/>
    <w:rsid w:val="008849F1"/>
    <w:rsid w:val="00884D2C"/>
    <w:rsid w:val="00890DEC"/>
    <w:rsid w:val="00890E64"/>
    <w:rsid w:val="008916A6"/>
    <w:rsid w:val="008953C6"/>
    <w:rsid w:val="008A0816"/>
    <w:rsid w:val="008A0C79"/>
    <w:rsid w:val="008A3AE8"/>
    <w:rsid w:val="008A4340"/>
    <w:rsid w:val="008A477B"/>
    <w:rsid w:val="008A4BF5"/>
    <w:rsid w:val="008A5C2D"/>
    <w:rsid w:val="008A6094"/>
    <w:rsid w:val="008A61EE"/>
    <w:rsid w:val="008A65D6"/>
    <w:rsid w:val="008A679F"/>
    <w:rsid w:val="008A6FE6"/>
    <w:rsid w:val="008B0DBB"/>
    <w:rsid w:val="008C0FAF"/>
    <w:rsid w:val="008C4AAC"/>
    <w:rsid w:val="008C79F5"/>
    <w:rsid w:val="008D0429"/>
    <w:rsid w:val="008D19DA"/>
    <w:rsid w:val="008D43F8"/>
    <w:rsid w:val="008D6B96"/>
    <w:rsid w:val="008E292E"/>
    <w:rsid w:val="008E41E4"/>
    <w:rsid w:val="008E69B2"/>
    <w:rsid w:val="008E6E5B"/>
    <w:rsid w:val="008E73DC"/>
    <w:rsid w:val="008F2FAD"/>
    <w:rsid w:val="008F4032"/>
    <w:rsid w:val="008F512C"/>
    <w:rsid w:val="008F5A25"/>
    <w:rsid w:val="008F5C23"/>
    <w:rsid w:val="008F6308"/>
    <w:rsid w:val="008F67F8"/>
    <w:rsid w:val="008F7718"/>
    <w:rsid w:val="0090090C"/>
    <w:rsid w:val="00900E02"/>
    <w:rsid w:val="009015B1"/>
    <w:rsid w:val="009056C6"/>
    <w:rsid w:val="0090687C"/>
    <w:rsid w:val="009079C3"/>
    <w:rsid w:val="00907CBA"/>
    <w:rsid w:val="0091271C"/>
    <w:rsid w:val="009135A6"/>
    <w:rsid w:val="00914376"/>
    <w:rsid w:val="009171DF"/>
    <w:rsid w:val="009177C4"/>
    <w:rsid w:val="009222C7"/>
    <w:rsid w:val="00923CFC"/>
    <w:rsid w:val="0092479E"/>
    <w:rsid w:val="00926B46"/>
    <w:rsid w:val="00926C7F"/>
    <w:rsid w:val="0092767C"/>
    <w:rsid w:val="009319ED"/>
    <w:rsid w:val="00931B56"/>
    <w:rsid w:val="0093472C"/>
    <w:rsid w:val="00935A0A"/>
    <w:rsid w:val="00936B1F"/>
    <w:rsid w:val="00936CD5"/>
    <w:rsid w:val="009375CD"/>
    <w:rsid w:val="00941EF3"/>
    <w:rsid w:val="00942489"/>
    <w:rsid w:val="009431F0"/>
    <w:rsid w:val="00943837"/>
    <w:rsid w:val="00943DA5"/>
    <w:rsid w:val="0094679A"/>
    <w:rsid w:val="00947C59"/>
    <w:rsid w:val="0095044D"/>
    <w:rsid w:val="00951504"/>
    <w:rsid w:val="00953401"/>
    <w:rsid w:val="00961785"/>
    <w:rsid w:val="00961AE0"/>
    <w:rsid w:val="009652E2"/>
    <w:rsid w:val="00966A7A"/>
    <w:rsid w:val="009672B2"/>
    <w:rsid w:val="00967506"/>
    <w:rsid w:val="0097067F"/>
    <w:rsid w:val="00973567"/>
    <w:rsid w:val="00973AE8"/>
    <w:rsid w:val="0097404A"/>
    <w:rsid w:val="00975381"/>
    <w:rsid w:val="00975E9D"/>
    <w:rsid w:val="00976BA0"/>
    <w:rsid w:val="00977167"/>
    <w:rsid w:val="00980F59"/>
    <w:rsid w:val="009845FC"/>
    <w:rsid w:val="00984795"/>
    <w:rsid w:val="009858F6"/>
    <w:rsid w:val="00990E31"/>
    <w:rsid w:val="00991751"/>
    <w:rsid w:val="00991F43"/>
    <w:rsid w:val="0099201D"/>
    <w:rsid w:val="009925D0"/>
    <w:rsid w:val="00992654"/>
    <w:rsid w:val="00992978"/>
    <w:rsid w:val="009969A9"/>
    <w:rsid w:val="009A6410"/>
    <w:rsid w:val="009A740E"/>
    <w:rsid w:val="009B1B8A"/>
    <w:rsid w:val="009B3071"/>
    <w:rsid w:val="009B4730"/>
    <w:rsid w:val="009B48AA"/>
    <w:rsid w:val="009B5831"/>
    <w:rsid w:val="009B5A49"/>
    <w:rsid w:val="009B737D"/>
    <w:rsid w:val="009C0490"/>
    <w:rsid w:val="009C0F4D"/>
    <w:rsid w:val="009C2311"/>
    <w:rsid w:val="009C4F3C"/>
    <w:rsid w:val="009C7B62"/>
    <w:rsid w:val="009D1A92"/>
    <w:rsid w:val="009D2131"/>
    <w:rsid w:val="009D3247"/>
    <w:rsid w:val="009D3D1B"/>
    <w:rsid w:val="009D741E"/>
    <w:rsid w:val="009E2620"/>
    <w:rsid w:val="009E262D"/>
    <w:rsid w:val="009E535E"/>
    <w:rsid w:val="009E5C9A"/>
    <w:rsid w:val="009E7726"/>
    <w:rsid w:val="009F2AE4"/>
    <w:rsid w:val="009F2E68"/>
    <w:rsid w:val="009F65DB"/>
    <w:rsid w:val="009F6E2E"/>
    <w:rsid w:val="009F6E9D"/>
    <w:rsid w:val="00A018D2"/>
    <w:rsid w:val="00A02C42"/>
    <w:rsid w:val="00A034E4"/>
    <w:rsid w:val="00A03537"/>
    <w:rsid w:val="00A064E4"/>
    <w:rsid w:val="00A11EC4"/>
    <w:rsid w:val="00A21494"/>
    <w:rsid w:val="00A21F86"/>
    <w:rsid w:val="00A24B2D"/>
    <w:rsid w:val="00A266C4"/>
    <w:rsid w:val="00A26A16"/>
    <w:rsid w:val="00A314A3"/>
    <w:rsid w:val="00A316A2"/>
    <w:rsid w:val="00A35D29"/>
    <w:rsid w:val="00A373EF"/>
    <w:rsid w:val="00A41577"/>
    <w:rsid w:val="00A4190C"/>
    <w:rsid w:val="00A476B1"/>
    <w:rsid w:val="00A51A50"/>
    <w:rsid w:val="00A523E5"/>
    <w:rsid w:val="00A55815"/>
    <w:rsid w:val="00A6516C"/>
    <w:rsid w:val="00A660AB"/>
    <w:rsid w:val="00A665DB"/>
    <w:rsid w:val="00A6765F"/>
    <w:rsid w:val="00A71355"/>
    <w:rsid w:val="00A738E2"/>
    <w:rsid w:val="00A7740C"/>
    <w:rsid w:val="00A823FD"/>
    <w:rsid w:val="00A83506"/>
    <w:rsid w:val="00A83662"/>
    <w:rsid w:val="00A83EB9"/>
    <w:rsid w:val="00A8480B"/>
    <w:rsid w:val="00A86A79"/>
    <w:rsid w:val="00A86DC5"/>
    <w:rsid w:val="00A87A08"/>
    <w:rsid w:val="00A91350"/>
    <w:rsid w:val="00A94A17"/>
    <w:rsid w:val="00AA072A"/>
    <w:rsid w:val="00AA0883"/>
    <w:rsid w:val="00AA17A9"/>
    <w:rsid w:val="00AA3CC0"/>
    <w:rsid w:val="00AA3D88"/>
    <w:rsid w:val="00AA563A"/>
    <w:rsid w:val="00AA5A1D"/>
    <w:rsid w:val="00AA631B"/>
    <w:rsid w:val="00AA65F9"/>
    <w:rsid w:val="00AA7752"/>
    <w:rsid w:val="00AB00F6"/>
    <w:rsid w:val="00AB0177"/>
    <w:rsid w:val="00AB290A"/>
    <w:rsid w:val="00AB294B"/>
    <w:rsid w:val="00AC1088"/>
    <w:rsid w:val="00AC4A6F"/>
    <w:rsid w:val="00AC6397"/>
    <w:rsid w:val="00AC747E"/>
    <w:rsid w:val="00AC79FB"/>
    <w:rsid w:val="00AC7BCE"/>
    <w:rsid w:val="00AD0618"/>
    <w:rsid w:val="00AD1688"/>
    <w:rsid w:val="00AD1D0F"/>
    <w:rsid w:val="00AD29DD"/>
    <w:rsid w:val="00AD44A1"/>
    <w:rsid w:val="00AD52A3"/>
    <w:rsid w:val="00AD7B91"/>
    <w:rsid w:val="00AE2749"/>
    <w:rsid w:val="00AE59BE"/>
    <w:rsid w:val="00AE7189"/>
    <w:rsid w:val="00AF1130"/>
    <w:rsid w:val="00AF2C42"/>
    <w:rsid w:val="00AF68A3"/>
    <w:rsid w:val="00B02ECE"/>
    <w:rsid w:val="00B04151"/>
    <w:rsid w:val="00B05177"/>
    <w:rsid w:val="00B10CDA"/>
    <w:rsid w:val="00B1196A"/>
    <w:rsid w:val="00B13102"/>
    <w:rsid w:val="00B211D5"/>
    <w:rsid w:val="00B2154D"/>
    <w:rsid w:val="00B22AB2"/>
    <w:rsid w:val="00B231D2"/>
    <w:rsid w:val="00B2338E"/>
    <w:rsid w:val="00B24627"/>
    <w:rsid w:val="00B257C0"/>
    <w:rsid w:val="00B26FF4"/>
    <w:rsid w:val="00B27989"/>
    <w:rsid w:val="00B30934"/>
    <w:rsid w:val="00B3105D"/>
    <w:rsid w:val="00B407A5"/>
    <w:rsid w:val="00B410B3"/>
    <w:rsid w:val="00B42287"/>
    <w:rsid w:val="00B43D19"/>
    <w:rsid w:val="00B44D07"/>
    <w:rsid w:val="00B4500A"/>
    <w:rsid w:val="00B45F52"/>
    <w:rsid w:val="00B477D1"/>
    <w:rsid w:val="00B526C6"/>
    <w:rsid w:val="00B540FA"/>
    <w:rsid w:val="00B54253"/>
    <w:rsid w:val="00B6081F"/>
    <w:rsid w:val="00B618A9"/>
    <w:rsid w:val="00B6279F"/>
    <w:rsid w:val="00B63D58"/>
    <w:rsid w:val="00B64AD6"/>
    <w:rsid w:val="00B67F64"/>
    <w:rsid w:val="00B701FE"/>
    <w:rsid w:val="00B70C1B"/>
    <w:rsid w:val="00B72279"/>
    <w:rsid w:val="00B738DF"/>
    <w:rsid w:val="00B76D5C"/>
    <w:rsid w:val="00B7738C"/>
    <w:rsid w:val="00B77477"/>
    <w:rsid w:val="00B77BDA"/>
    <w:rsid w:val="00B8170E"/>
    <w:rsid w:val="00B82875"/>
    <w:rsid w:val="00B8555A"/>
    <w:rsid w:val="00B90D4F"/>
    <w:rsid w:val="00B928A7"/>
    <w:rsid w:val="00BA113C"/>
    <w:rsid w:val="00BA5455"/>
    <w:rsid w:val="00BA6BC9"/>
    <w:rsid w:val="00BA78E4"/>
    <w:rsid w:val="00BA7EA6"/>
    <w:rsid w:val="00BB0DFB"/>
    <w:rsid w:val="00BB2650"/>
    <w:rsid w:val="00BB6CD1"/>
    <w:rsid w:val="00BB7443"/>
    <w:rsid w:val="00BC6A27"/>
    <w:rsid w:val="00BD1AB4"/>
    <w:rsid w:val="00BD2922"/>
    <w:rsid w:val="00BD3F80"/>
    <w:rsid w:val="00BD49E2"/>
    <w:rsid w:val="00BD5B58"/>
    <w:rsid w:val="00BD6657"/>
    <w:rsid w:val="00BD7372"/>
    <w:rsid w:val="00BD7FD1"/>
    <w:rsid w:val="00BF1DAC"/>
    <w:rsid w:val="00BF5C10"/>
    <w:rsid w:val="00C01C19"/>
    <w:rsid w:val="00C021AD"/>
    <w:rsid w:val="00C0367C"/>
    <w:rsid w:val="00C04108"/>
    <w:rsid w:val="00C05920"/>
    <w:rsid w:val="00C06A2F"/>
    <w:rsid w:val="00C11141"/>
    <w:rsid w:val="00C1207D"/>
    <w:rsid w:val="00C12409"/>
    <w:rsid w:val="00C12D1E"/>
    <w:rsid w:val="00C155D8"/>
    <w:rsid w:val="00C15E59"/>
    <w:rsid w:val="00C16C42"/>
    <w:rsid w:val="00C2314C"/>
    <w:rsid w:val="00C231F4"/>
    <w:rsid w:val="00C243AA"/>
    <w:rsid w:val="00C24906"/>
    <w:rsid w:val="00C254CC"/>
    <w:rsid w:val="00C2568A"/>
    <w:rsid w:val="00C26476"/>
    <w:rsid w:val="00C26787"/>
    <w:rsid w:val="00C26A79"/>
    <w:rsid w:val="00C27955"/>
    <w:rsid w:val="00C30C56"/>
    <w:rsid w:val="00C30DB7"/>
    <w:rsid w:val="00C310EF"/>
    <w:rsid w:val="00C32023"/>
    <w:rsid w:val="00C3252C"/>
    <w:rsid w:val="00C33655"/>
    <w:rsid w:val="00C337D5"/>
    <w:rsid w:val="00C340D4"/>
    <w:rsid w:val="00C3475D"/>
    <w:rsid w:val="00C35A92"/>
    <w:rsid w:val="00C372A9"/>
    <w:rsid w:val="00C37559"/>
    <w:rsid w:val="00C40047"/>
    <w:rsid w:val="00C4441B"/>
    <w:rsid w:val="00C45A36"/>
    <w:rsid w:val="00C465AF"/>
    <w:rsid w:val="00C46A5E"/>
    <w:rsid w:val="00C47EBA"/>
    <w:rsid w:val="00C5205D"/>
    <w:rsid w:val="00C54A27"/>
    <w:rsid w:val="00C54D9E"/>
    <w:rsid w:val="00C60A6B"/>
    <w:rsid w:val="00C6114D"/>
    <w:rsid w:val="00C6206C"/>
    <w:rsid w:val="00C625C9"/>
    <w:rsid w:val="00C64599"/>
    <w:rsid w:val="00C6783F"/>
    <w:rsid w:val="00C704DD"/>
    <w:rsid w:val="00C705D9"/>
    <w:rsid w:val="00C72CD1"/>
    <w:rsid w:val="00C755BC"/>
    <w:rsid w:val="00C77904"/>
    <w:rsid w:val="00C77DA4"/>
    <w:rsid w:val="00C81FE6"/>
    <w:rsid w:val="00C8254B"/>
    <w:rsid w:val="00C82918"/>
    <w:rsid w:val="00C83470"/>
    <w:rsid w:val="00C843D5"/>
    <w:rsid w:val="00C84555"/>
    <w:rsid w:val="00C85FF4"/>
    <w:rsid w:val="00C93824"/>
    <w:rsid w:val="00C94EA1"/>
    <w:rsid w:val="00C95D75"/>
    <w:rsid w:val="00C96394"/>
    <w:rsid w:val="00C96CED"/>
    <w:rsid w:val="00CA0DB4"/>
    <w:rsid w:val="00CA0F41"/>
    <w:rsid w:val="00CA3245"/>
    <w:rsid w:val="00CA60D4"/>
    <w:rsid w:val="00CB0F44"/>
    <w:rsid w:val="00CB18A9"/>
    <w:rsid w:val="00CB1A6D"/>
    <w:rsid w:val="00CB2FE0"/>
    <w:rsid w:val="00CB4D44"/>
    <w:rsid w:val="00CB5928"/>
    <w:rsid w:val="00CC139C"/>
    <w:rsid w:val="00CC1AD6"/>
    <w:rsid w:val="00CC5516"/>
    <w:rsid w:val="00CD2338"/>
    <w:rsid w:val="00CD4F27"/>
    <w:rsid w:val="00CD624D"/>
    <w:rsid w:val="00CE1C93"/>
    <w:rsid w:val="00CE1D5E"/>
    <w:rsid w:val="00CE26EB"/>
    <w:rsid w:val="00CE4C55"/>
    <w:rsid w:val="00CE51A0"/>
    <w:rsid w:val="00CE6014"/>
    <w:rsid w:val="00CE7776"/>
    <w:rsid w:val="00CE7CF4"/>
    <w:rsid w:val="00CF19C9"/>
    <w:rsid w:val="00CF6725"/>
    <w:rsid w:val="00CF7C2F"/>
    <w:rsid w:val="00D0407A"/>
    <w:rsid w:val="00D04656"/>
    <w:rsid w:val="00D04EED"/>
    <w:rsid w:val="00D10DF3"/>
    <w:rsid w:val="00D165C0"/>
    <w:rsid w:val="00D218A8"/>
    <w:rsid w:val="00D21E1E"/>
    <w:rsid w:val="00D25F12"/>
    <w:rsid w:val="00D2716A"/>
    <w:rsid w:val="00D304D9"/>
    <w:rsid w:val="00D322EC"/>
    <w:rsid w:val="00D32957"/>
    <w:rsid w:val="00D35E98"/>
    <w:rsid w:val="00D36014"/>
    <w:rsid w:val="00D37AA5"/>
    <w:rsid w:val="00D4043A"/>
    <w:rsid w:val="00D41D08"/>
    <w:rsid w:val="00D43FFD"/>
    <w:rsid w:val="00D45EBC"/>
    <w:rsid w:val="00D473C4"/>
    <w:rsid w:val="00D501C8"/>
    <w:rsid w:val="00D51278"/>
    <w:rsid w:val="00D51A82"/>
    <w:rsid w:val="00D529CF"/>
    <w:rsid w:val="00D52D10"/>
    <w:rsid w:val="00D54C7A"/>
    <w:rsid w:val="00D57499"/>
    <w:rsid w:val="00D57FA7"/>
    <w:rsid w:val="00D60C83"/>
    <w:rsid w:val="00D6237E"/>
    <w:rsid w:val="00D66392"/>
    <w:rsid w:val="00D67597"/>
    <w:rsid w:val="00D71DAB"/>
    <w:rsid w:val="00D71E13"/>
    <w:rsid w:val="00D73986"/>
    <w:rsid w:val="00D74A36"/>
    <w:rsid w:val="00D77310"/>
    <w:rsid w:val="00D8056B"/>
    <w:rsid w:val="00D81F2A"/>
    <w:rsid w:val="00D834F6"/>
    <w:rsid w:val="00D84FB4"/>
    <w:rsid w:val="00D8702D"/>
    <w:rsid w:val="00D87427"/>
    <w:rsid w:val="00D9312B"/>
    <w:rsid w:val="00D93143"/>
    <w:rsid w:val="00D93B90"/>
    <w:rsid w:val="00D94437"/>
    <w:rsid w:val="00D94C54"/>
    <w:rsid w:val="00D954B2"/>
    <w:rsid w:val="00D95AC4"/>
    <w:rsid w:val="00D9709B"/>
    <w:rsid w:val="00DA0ECE"/>
    <w:rsid w:val="00DA27DB"/>
    <w:rsid w:val="00DA4427"/>
    <w:rsid w:val="00DA7F23"/>
    <w:rsid w:val="00DB2F57"/>
    <w:rsid w:val="00DB2F73"/>
    <w:rsid w:val="00DB3214"/>
    <w:rsid w:val="00DB4AB4"/>
    <w:rsid w:val="00DB5B2A"/>
    <w:rsid w:val="00DB6B01"/>
    <w:rsid w:val="00DC2894"/>
    <w:rsid w:val="00DD0D50"/>
    <w:rsid w:val="00DD3BC6"/>
    <w:rsid w:val="00DD457B"/>
    <w:rsid w:val="00DD73A5"/>
    <w:rsid w:val="00DD7588"/>
    <w:rsid w:val="00DE065E"/>
    <w:rsid w:val="00DE08E0"/>
    <w:rsid w:val="00DE18F4"/>
    <w:rsid w:val="00DE2636"/>
    <w:rsid w:val="00DE2B70"/>
    <w:rsid w:val="00DE39B7"/>
    <w:rsid w:val="00DE439E"/>
    <w:rsid w:val="00DE44E5"/>
    <w:rsid w:val="00DE5E1A"/>
    <w:rsid w:val="00DE6C18"/>
    <w:rsid w:val="00DF37C3"/>
    <w:rsid w:val="00DF392F"/>
    <w:rsid w:val="00DF5BD2"/>
    <w:rsid w:val="00DF6119"/>
    <w:rsid w:val="00DF66D7"/>
    <w:rsid w:val="00E01387"/>
    <w:rsid w:val="00E01832"/>
    <w:rsid w:val="00E041AC"/>
    <w:rsid w:val="00E06EA7"/>
    <w:rsid w:val="00E06ED9"/>
    <w:rsid w:val="00E07236"/>
    <w:rsid w:val="00E10BD5"/>
    <w:rsid w:val="00E135FF"/>
    <w:rsid w:val="00E148F2"/>
    <w:rsid w:val="00E14B76"/>
    <w:rsid w:val="00E1620F"/>
    <w:rsid w:val="00E168EA"/>
    <w:rsid w:val="00E225B7"/>
    <w:rsid w:val="00E23407"/>
    <w:rsid w:val="00E24B1C"/>
    <w:rsid w:val="00E25113"/>
    <w:rsid w:val="00E26BC5"/>
    <w:rsid w:val="00E27388"/>
    <w:rsid w:val="00E31341"/>
    <w:rsid w:val="00E3228E"/>
    <w:rsid w:val="00E3351A"/>
    <w:rsid w:val="00E358D1"/>
    <w:rsid w:val="00E35EEE"/>
    <w:rsid w:val="00E3622F"/>
    <w:rsid w:val="00E3669B"/>
    <w:rsid w:val="00E366EA"/>
    <w:rsid w:val="00E4119C"/>
    <w:rsid w:val="00E44A3B"/>
    <w:rsid w:val="00E46C9A"/>
    <w:rsid w:val="00E470FB"/>
    <w:rsid w:val="00E510A2"/>
    <w:rsid w:val="00E525DC"/>
    <w:rsid w:val="00E526C0"/>
    <w:rsid w:val="00E53041"/>
    <w:rsid w:val="00E541C7"/>
    <w:rsid w:val="00E55CF4"/>
    <w:rsid w:val="00E5610C"/>
    <w:rsid w:val="00E57A8B"/>
    <w:rsid w:val="00E609C7"/>
    <w:rsid w:val="00E6157C"/>
    <w:rsid w:val="00E61B04"/>
    <w:rsid w:val="00E62D49"/>
    <w:rsid w:val="00E63468"/>
    <w:rsid w:val="00E652C5"/>
    <w:rsid w:val="00E67BE1"/>
    <w:rsid w:val="00E70EC4"/>
    <w:rsid w:val="00E71186"/>
    <w:rsid w:val="00E71306"/>
    <w:rsid w:val="00E74CE4"/>
    <w:rsid w:val="00E779CF"/>
    <w:rsid w:val="00E84023"/>
    <w:rsid w:val="00E866D3"/>
    <w:rsid w:val="00E92F81"/>
    <w:rsid w:val="00E94490"/>
    <w:rsid w:val="00E96417"/>
    <w:rsid w:val="00E969E4"/>
    <w:rsid w:val="00EA0C38"/>
    <w:rsid w:val="00EA1570"/>
    <w:rsid w:val="00EA2E81"/>
    <w:rsid w:val="00EB2237"/>
    <w:rsid w:val="00EB417C"/>
    <w:rsid w:val="00EB5BBB"/>
    <w:rsid w:val="00EB7322"/>
    <w:rsid w:val="00EC4CFD"/>
    <w:rsid w:val="00EC6D51"/>
    <w:rsid w:val="00EC7638"/>
    <w:rsid w:val="00ED2248"/>
    <w:rsid w:val="00ED25D0"/>
    <w:rsid w:val="00ED2882"/>
    <w:rsid w:val="00ED3928"/>
    <w:rsid w:val="00ED6347"/>
    <w:rsid w:val="00EE051D"/>
    <w:rsid w:val="00EE0535"/>
    <w:rsid w:val="00EE22C6"/>
    <w:rsid w:val="00EE2D11"/>
    <w:rsid w:val="00EF0AB8"/>
    <w:rsid w:val="00EF4C09"/>
    <w:rsid w:val="00EF6352"/>
    <w:rsid w:val="00EF6717"/>
    <w:rsid w:val="00EF766E"/>
    <w:rsid w:val="00F01966"/>
    <w:rsid w:val="00F033D3"/>
    <w:rsid w:val="00F036B7"/>
    <w:rsid w:val="00F041B4"/>
    <w:rsid w:val="00F0649D"/>
    <w:rsid w:val="00F11DA8"/>
    <w:rsid w:val="00F15F8D"/>
    <w:rsid w:val="00F16E6A"/>
    <w:rsid w:val="00F170F6"/>
    <w:rsid w:val="00F24191"/>
    <w:rsid w:val="00F2429B"/>
    <w:rsid w:val="00F24395"/>
    <w:rsid w:val="00F26610"/>
    <w:rsid w:val="00F30CAA"/>
    <w:rsid w:val="00F30D96"/>
    <w:rsid w:val="00F34D41"/>
    <w:rsid w:val="00F35A9B"/>
    <w:rsid w:val="00F35BD5"/>
    <w:rsid w:val="00F36C84"/>
    <w:rsid w:val="00F400E6"/>
    <w:rsid w:val="00F41ACC"/>
    <w:rsid w:val="00F42C50"/>
    <w:rsid w:val="00F43427"/>
    <w:rsid w:val="00F43767"/>
    <w:rsid w:val="00F457AD"/>
    <w:rsid w:val="00F47954"/>
    <w:rsid w:val="00F47FB4"/>
    <w:rsid w:val="00F5320D"/>
    <w:rsid w:val="00F559C0"/>
    <w:rsid w:val="00F60872"/>
    <w:rsid w:val="00F60929"/>
    <w:rsid w:val="00F60C92"/>
    <w:rsid w:val="00F61F81"/>
    <w:rsid w:val="00F637F3"/>
    <w:rsid w:val="00F67705"/>
    <w:rsid w:val="00F67A55"/>
    <w:rsid w:val="00F67F06"/>
    <w:rsid w:val="00F72D60"/>
    <w:rsid w:val="00F72EDD"/>
    <w:rsid w:val="00F73ED0"/>
    <w:rsid w:val="00F77EB5"/>
    <w:rsid w:val="00F818D6"/>
    <w:rsid w:val="00F81DC0"/>
    <w:rsid w:val="00F8327D"/>
    <w:rsid w:val="00F85B59"/>
    <w:rsid w:val="00F92391"/>
    <w:rsid w:val="00F94F4F"/>
    <w:rsid w:val="00F95FCF"/>
    <w:rsid w:val="00F97359"/>
    <w:rsid w:val="00F9752F"/>
    <w:rsid w:val="00FA091F"/>
    <w:rsid w:val="00FA31B8"/>
    <w:rsid w:val="00FA4DFF"/>
    <w:rsid w:val="00FA4EC9"/>
    <w:rsid w:val="00FA536B"/>
    <w:rsid w:val="00FA6B8B"/>
    <w:rsid w:val="00FA6EE0"/>
    <w:rsid w:val="00FB0449"/>
    <w:rsid w:val="00FB2F7A"/>
    <w:rsid w:val="00FB68AF"/>
    <w:rsid w:val="00FC10F1"/>
    <w:rsid w:val="00FC1702"/>
    <w:rsid w:val="00FC260C"/>
    <w:rsid w:val="00FC4E00"/>
    <w:rsid w:val="00FC5C04"/>
    <w:rsid w:val="00FC7193"/>
    <w:rsid w:val="00FC7B0A"/>
    <w:rsid w:val="00FC7C3A"/>
    <w:rsid w:val="00FD11BF"/>
    <w:rsid w:val="00FD2A1D"/>
    <w:rsid w:val="00FD31BA"/>
    <w:rsid w:val="00FD35C8"/>
    <w:rsid w:val="00FD7E19"/>
    <w:rsid w:val="00FD7EE6"/>
    <w:rsid w:val="00FE2A66"/>
    <w:rsid w:val="00FE3E98"/>
    <w:rsid w:val="00FE4787"/>
    <w:rsid w:val="00FE4D71"/>
    <w:rsid w:val="00FE7C82"/>
    <w:rsid w:val="00FE7F5C"/>
    <w:rsid w:val="00FF1F83"/>
    <w:rsid w:val="00FF37BB"/>
    <w:rsid w:val="00FF3D32"/>
    <w:rsid w:val="047397C9"/>
    <w:rsid w:val="0FE99DAF"/>
    <w:rsid w:val="1527BEC3"/>
    <w:rsid w:val="157D7E86"/>
    <w:rsid w:val="1B0DE9AD"/>
    <w:rsid w:val="1DB3FA56"/>
    <w:rsid w:val="1FA864F5"/>
    <w:rsid w:val="207DBE9D"/>
    <w:rsid w:val="298C5184"/>
    <w:rsid w:val="29B1946C"/>
    <w:rsid w:val="2DE0F579"/>
    <w:rsid w:val="30151F2C"/>
    <w:rsid w:val="3E31861A"/>
    <w:rsid w:val="3F26452C"/>
    <w:rsid w:val="4E0FCA7F"/>
    <w:rsid w:val="4F0B84A4"/>
    <w:rsid w:val="5103A342"/>
    <w:rsid w:val="545EC164"/>
    <w:rsid w:val="5866A7B9"/>
    <w:rsid w:val="5D3A18DC"/>
    <w:rsid w:val="5DD67B19"/>
    <w:rsid w:val="63ADF956"/>
    <w:rsid w:val="6AC7CC8F"/>
    <w:rsid w:val="6C4B3EDC"/>
    <w:rsid w:val="6FA49FD1"/>
    <w:rsid w:val="749A18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;"/>
  <w14:docId w14:val="47FCC68B"/>
  <w15:chartTrackingRefBased/>
  <w15:docId w15:val="{B82318D5-807A-418C-B23D-1E9FCE717E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s-PE" w:eastAsia="es-PE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 w:qFormat="1"/>
    <w:lsdException w:name="toc 3" w:uiPriority="39"/>
    <w:lsdException w:name="caption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HTML Keyboard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571D8"/>
    <w:pPr>
      <w:spacing w:after="160" w:line="259" w:lineRule="auto"/>
    </w:pPr>
    <w:rPr>
      <w:rFonts w:asciiTheme="minorHAnsi" w:eastAsiaTheme="minorEastAsia" w:hAnsiTheme="minorHAnsi" w:cstheme="minorBidi"/>
      <w:sz w:val="22"/>
      <w:szCs w:val="22"/>
      <w:lang w:eastAsia="es-MX"/>
    </w:rPr>
  </w:style>
  <w:style w:type="paragraph" w:styleId="Ttulo1">
    <w:name w:val="heading 1"/>
    <w:aliases w:val="1,h1,Header 1,II+,I"/>
    <w:basedOn w:val="Ttulo2"/>
    <w:next w:val="Normal"/>
    <w:qFormat/>
    <w:rsid w:val="00907CBA"/>
    <w:pPr>
      <w:numPr>
        <w:ilvl w:val="0"/>
      </w:numPr>
      <w:outlineLvl w:val="0"/>
    </w:pPr>
    <w:rPr>
      <w:bCs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paragraph" w:styleId="Ttulo2">
    <w:name w:val="heading 2"/>
    <w:aliases w:val="Car1,A,h2,A.B.C.,2,Header 2,l2,Prophead 2,H2"/>
    <w:basedOn w:val="Normal"/>
    <w:next w:val="Normal"/>
    <w:qFormat/>
    <w:rsid w:val="00A87A08"/>
    <w:pPr>
      <w:keepNext/>
      <w:numPr>
        <w:ilvl w:val="1"/>
        <w:numId w:val="16"/>
      </w:numPr>
      <w:outlineLvl w:val="1"/>
    </w:pPr>
    <w:rPr>
      <w:rFonts w:ascii="Cambria" w:hAnsi="Cambria" w:cs="Arial"/>
      <w:b/>
    </w:rPr>
  </w:style>
  <w:style w:type="paragraph" w:styleId="Ttulo3">
    <w:name w:val="heading 3"/>
    <w:aliases w:val="Car"/>
    <w:basedOn w:val="Normal"/>
    <w:next w:val="Normal"/>
    <w:link w:val="Ttulo3Car"/>
    <w:qFormat/>
    <w:rsid w:val="00907CBA"/>
    <w:pPr>
      <w:keepNext/>
      <w:numPr>
        <w:ilvl w:val="2"/>
        <w:numId w:val="16"/>
      </w:numPr>
      <w:spacing w:before="240" w:after="60"/>
      <w:outlineLvl w:val="2"/>
    </w:pPr>
    <w:rPr>
      <w:b/>
      <w:bCs/>
      <w:sz w:val="26"/>
      <w:szCs w:val="26"/>
      <w:lang w:eastAsia="x-none"/>
    </w:rPr>
  </w:style>
  <w:style w:type="paragraph" w:styleId="Ttulo4">
    <w:name w:val="heading 4"/>
    <w:basedOn w:val="Normal"/>
    <w:next w:val="Normal"/>
    <w:link w:val="Ttulo4Car"/>
    <w:qFormat/>
    <w:rsid w:val="00907CBA"/>
    <w:pPr>
      <w:keepNext/>
      <w:jc w:val="center"/>
      <w:outlineLvl w:val="3"/>
    </w:pPr>
    <w:rPr>
      <w:b/>
      <w:bCs/>
      <w:sz w:val="32"/>
      <w:u w:val="single"/>
      <w:lang w:val="x-none"/>
    </w:rPr>
  </w:style>
  <w:style w:type="paragraph" w:styleId="Ttulo5">
    <w:name w:val="heading 5"/>
    <w:basedOn w:val="Normal"/>
    <w:next w:val="Normal"/>
    <w:link w:val="Ttulo5Car"/>
    <w:qFormat/>
    <w:rsid w:val="00907CBA"/>
    <w:pPr>
      <w:numPr>
        <w:ilvl w:val="4"/>
        <w:numId w:val="16"/>
      </w:numPr>
      <w:spacing w:before="240" w:after="60"/>
      <w:outlineLvl w:val="4"/>
    </w:pPr>
    <w:rPr>
      <w:rFonts w:ascii="Calibri" w:hAnsi="Calibri"/>
      <w:b/>
      <w:bCs/>
      <w:i/>
      <w:iCs/>
      <w:sz w:val="26"/>
      <w:szCs w:val="26"/>
      <w:lang w:eastAsia="x-none"/>
    </w:rPr>
  </w:style>
  <w:style w:type="paragraph" w:styleId="Ttulo6">
    <w:name w:val="heading 6"/>
    <w:basedOn w:val="Normal"/>
    <w:next w:val="Textoindependiente"/>
    <w:qFormat/>
    <w:rsid w:val="00907CBA"/>
    <w:pPr>
      <w:numPr>
        <w:ilvl w:val="5"/>
        <w:numId w:val="16"/>
      </w:numPr>
      <w:spacing w:before="160"/>
      <w:outlineLvl w:val="5"/>
    </w:pPr>
    <w:rPr>
      <w:i/>
      <w:color w:val="0000FF"/>
      <w:sz w:val="32"/>
    </w:rPr>
  </w:style>
  <w:style w:type="paragraph" w:styleId="Ttulo7">
    <w:name w:val="heading 7"/>
    <w:basedOn w:val="Normal"/>
    <w:next w:val="Textoindependiente"/>
    <w:qFormat/>
    <w:rsid w:val="00907CBA"/>
    <w:pPr>
      <w:numPr>
        <w:ilvl w:val="6"/>
        <w:numId w:val="16"/>
      </w:numPr>
      <w:spacing w:before="160"/>
      <w:outlineLvl w:val="6"/>
    </w:pPr>
    <w:rPr>
      <w:i/>
      <w:color w:val="0000FF"/>
      <w:sz w:val="32"/>
    </w:rPr>
  </w:style>
  <w:style w:type="paragraph" w:styleId="Ttulo8">
    <w:name w:val="heading 8"/>
    <w:basedOn w:val="Normal"/>
    <w:next w:val="Textoindependiente"/>
    <w:qFormat/>
    <w:rsid w:val="00907CBA"/>
    <w:pPr>
      <w:numPr>
        <w:ilvl w:val="7"/>
        <w:numId w:val="16"/>
      </w:numPr>
      <w:spacing w:before="160"/>
      <w:outlineLvl w:val="7"/>
    </w:pPr>
    <w:rPr>
      <w:i/>
      <w:color w:val="0000FF"/>
      <w:sz w:val="32"/>
    </w:rPr>
  </w:style>
  <w:style w:type="paragraph" w:styleId="Ttulo9">
    <w:name w:val="heading 9"/>
    <w:basedOn w:val="Normal"/>
    <w:next w:val="Textoindependiente"/>
    <w:qFormat/>
    <w:rsid w:val="00907CBA"/>
    <w:pPr>
      <w:numPr>
        <w:ilvl w:val="8"/>
        <w:numId w:val="16"/>
      </w:numPr>
      <w:jc w:val="both"/>
      <w:outlineLvl w:val="8"/>
    </w:pPr>
    <w:rPr>
      <w:rFonts w:cs="Arial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notapie">
    <w:name w:val="footnote text"/>
    <w:basedOn w:val="Normal"/>
    <w:semiHidden/>
    <w:rPr>
      <w:sz w:val="16"/>
    </w:rPr>
  </w:style>
  <w:style w:type="paragraph" w:styleId="TDC1">
    <w:name w:val="toc 1"/>
    <w:basedOn w:val="Normal"/>
    <w:next w:val="Normal"/>
    <w:autoRedefine/>
    <w:uiPriority w:val="39"/>
    <w:rsid w:val="00C6783F"/>
    <w:pPr>
      <w:spacing w:before="120" w:after="120"/>
    </w:pPr>
    <w:rPr>
      <w:rFonts w:ascii="Cambria" w:hAnsi="Cambria"/>
      <w:bCs/>
      <w:szCs w:val="20"/>
    </w:rPr>
  </w:style>
  <w:style w:type="paragraph" w:customStyle="1" w:styleId="Ttulo10">
    <w:name w:val="Título1"/>
    <w:basedOn w:val="Normal"/>
    <w:autoRedefine/>
    <w:qFormat/>
    <w:pPr>
      <w:spacing w:before="240" w:after="60"/>
      <w:outlineLvl w:val="0"/>
    </w:pPr>
    <w:rPr>
      <w:rFonts w:ascii="Arial Black" w:hAnsi="Arial Black" w:cs="Arial"/>
      <w:kern w:val="28"/>
      <w:sz w:val="30"/>
      <w:szCs w:val="32"/>
    </w:rPr>
  </w:style>
  <w:style w:type="paragraph" w:styleId="TDC2">
    <w:name w:val="toc 2"/>
    <w:basedOn w:val="Normal"/>
    <w:next w:val="Normal"/>
    <w:autoRedefine/>
    <w:uiPriority w:val="39"/>
    <w:qFormat/>
    <w:rsid w:val="00D51278"/>
    <w:pPr>
      <w:widowControl w:val="0"/>
      <w:tabs>
        <w:tab w:val="left" w:pos="990"/>
        <w:tab w:val="right" w:leader="dot" w:pos="9072"/>
      </w:tabs>
      <w:spacing w:line="240" w:lineRule="atLeast"/>
      <w:ind w:left="432" w:right="720"/>
    </w:pPr>
    <w:rPr>
      <w:rFonts w:ascii="Cambria" w:hAnsi="Cambria"/>
      <w:szCs w:val="20"/>
    </w:rPr>
  </w:style>
  <w:style w:type="paragraph" w:styleId="TDC3">
    <w:name w:val="toc 3"/>
    <w:basedOn w:val="Normal"/>
    <w:next w:val="Normal"/>
    <w:autoRedefine/>
    <w:uiPriority w:val="39"/>
    <w:rsid w:val="00907CBA"/>
    <w:pPr>
      <w:ind w:left="480"/>
    </w:pPr>
    <w:rPr>
      <w:i/>
      <w:iCs/>
      <w:szCs w:val="20"/>
    </w:rPr>
  </w:style>
  <w:style w:type="paragraph" w:styleId="TDC4">
    <w:name w:val="toc 4"/>
    <w:basedOn w:val="Normal"/>
    <w:next w:val="Normal"/>
    <w:autoRedefine/>
    <w:rsid w:val="00907CBA"/>
    <w:pPr>
      <w:ind w:left="720"/>
    </w:pPr>
    <w:rPr>
      <w:rFonts w:ascii="Calibri" w:hAnsi="Calibri"/>
      <w:sz w:val="18"/>
      <w:szCs w:val="18"/>
    </w:rPr>
  </w:style>
  <w:style w:type="paragraph" w:styleId="TDC5">
    <w:name w:val="toc 5"/>
    <w:basedOn w:val="Normal"/>
    <w:next w:val="Normal"/>
    <w:autoRedefine/>
    <w:rsid w:val="00907CBA"/>
    <w:pPr>
      <w:ind w:left="960"/>
    </w:pPr>
    <w:rPr>
      <w:rFonts w:ascii="Calibri" w:hAnsi="Calibri"/>
      <w:sz w:val="18"/>
      <w:szCs w:val="18"/>
    </w:rPr>
  </w:style>
  <w:style w:type="paragraph" w:styleId="TDC6">
    <w:name w:val="toc 6"/>
    <w:basedOn w:val="Normal"/>
    <w:next w:val="Normal"/>
    <w:autoRedefine/>
    <w:rsid w:val="00907CBA"/>
    <w:pPr>
      <w:ind w:left="1200"/>
    </w:pPr>
    <w:rPr>
      <w:rFonts w:ascii="Calibri" w:hAnsi="Calibri"/>
      <w:sz w:val="18"/>
      <w:szCs w:val="18"/>
    </w:rPr>
  </w:style>
  <w:style w:type="paragraph" w:styleId="TDC7">
    <w:name w:val="toc 7"/>
    <w:basedOn w:val="Normal"/>
    <w:next w:val="Normal"/>
    <w:autoRedefine/>
    <w:rsid w:val="00907CBA"/>
    <w:pPr>
      <w:ind w:left="1440"/>
    </w:pPr>
    <w:rPr>
      <w:rFonts w:ascii="Calibri" w:hAnsi="Calibri"/>
      <w:sz w:val="18"/>
      <w:szCs w:val="18"/>
    </w:rPr>
  </w:style>
  <w:style w:type="paragraph" w:styleId="TDC8">
    <w:name w:val="toc 8"/>
    <w:basedOn w:val="Normal"/>
    <w:next w:val="Normal"/>
    <w:autoRedefine/>
    <w:rsid w:val="00907CBA"/>
    <w:pPr>
      <w:ind w:left="1680"/>
    </w:pPr>
    <w:rPr>
      <w:rFonts w:ascii="Calibri" w:hAnsi="Calibri"/>
      <w:sz w:val="18"/>
      <w:szCs w:val="18"/>
    </w:rPr>
  </w:style>
  <w:style w:type="paragraph" w:styleId="TDC9">
    <w:name w:val="toc 9"/>
    <w:basedOn w:val="Normal"/>
    <w:next w:val="Normal"/>
    <w:autoRedefine/>
    <w:rsid w:val="00907CBA"/>
    <w:pPr>
      <w:ind w:left="1920"/>
    </w:pPr>
    <w:rPr>
      <w:rFonts w:ascii="Calibri" w:hAnsi="Calibri"/>
      <w:sz w:val="18"/>
      <w:szCs w:val="18"/>
    </w:rPr>
  </w:style>
  <w:style w:type="paragraph" w:styleId="Encabezado">
    <w:name w:val="header"/>
    <w:aliases w:val="h,encabezado"/>
    <w:basedOn w:val="Normal"/>
    <w:link w:val="EncabezadoCar"/>
    <w:rsid w:val="00907CBA"/>
    <w:pPr>
      <w:tabs>
        <w:tab w:val="center" w:pos="4419"/>
        <w:tab w:val="right" w:pos="8838"/>
      </w:tabs>
    </w:pPr>
    <w:rPr>
      <w:lang w:val="x-none"/>
    </w:rPr>
  </w:style>
  <w:style w:type="paragraph" w:styleId="Piedepgina">
    <w:name w:val="footer"/>
    <w:basedOn w:val="Normal"/>
    <w:rsid w:val="00907CBA"/>
    <w:pPr>
      <w:tabs>
        <w:tab w:val="center" w:pos="4419"/>
        <w:tab w:val="right" w:pos="8838"/>
      </w:tabs>
    </w:pPr>
  </w:style>
  <w:style w:type="character" w:styleId="Hipervnculo">
    <w:name w:val="Hyperlink"/>
    <w:uiPriority w:val="99"/>
    <w:rsid w:val="00907CBA"/>
    <w:rPr>
      <w:color w:val="0000FF"/>
      <w:u w:val="single"/>
    </w:rPr>
  </w:style>
  <w:style w:type="character" w:styleId="Hipervnculovisitado">
    <w:name w:val="FollowedHyperlink"/>
    <w:rsid w:val="00907CBA"/>
    <w:rPr>
      <w:color w:val="800080"/>
      <w:u w:val="single"/>
    </w:rPr>
  </w:style>
  <w:style w:type="paragraph" w:styleId="Sangradetextonormal">
    <w:name w:val="Body Text Indent"/>
    <w:basedOn w:val="Normal"/>
    <w:pPr>
      <w:ind w:left="1800"/>
    </w:pPr>
  </w:style>
  <w:style w:type="paragraph" w:styleId="Textoindependiente">
    <w:name w:val="Body Text"/>
    <w:aliases w:val="ändrad, ändrad"/>
    <w:basedOn w:val="Normal"/>
    <w:rsid w:val="00907CBA"/>
    <w:pPr>
      <w:spacing w:before="40" w:after="120"/>
    </w:pPr>
  </w:style>
  <w:style w:type="paragraph" w:customStyle="1" w:styleId="infoblue">
    <w:name w:val="infoblue"/>
    <w:basedOn w:val="Normal"/>
    <w:pPr>
      <w:spacing w:after="120" w:line="240" w:lineRule="atLeast"/>
    </w:pPr>
    <w:rPr>
      <w:rFonts w:ascii="Times New Roman" w:eastAsia="Arial Unicode MS" w:hAnsi="Times New Roman"/>
      <w:i/>
      <w:iCs/>
      <w:color w:val="0000FF"/>
    </w:rPr>
  </w:style>
  <w:style w:type="character" w:styleId="Refdecomentario">
    <w:name w:val="annotation reference"/>
    <w:rsid w:val="00907CBA"/>
    <w:rPr>
      <w:sz w:val="16"/>
      <w:szCs w:val="16"/>
    </w:rPr>
  </w:style>
  <w:style w:type="character" w:styleId="Nmerodepgina">
    <w:name w:val="page number"/>
    <w:basedOn w:val="Fuentedeprrafopredeter"/>
    <w:rsid w:val="00907CBA"/>
  </w:style>
  <w:style w:type="paragraph" w:styleId="Textodeglobo">
    <w:name w:val="Balloon Text"/>
    <w:basedOn w:val="Normal"/>
    <w:semiHidden/>
    <w:rsid w:val="00907CBA"/>
    <w:rPr>
      <w:rFonts w:ascii="Tahoma" w:hAnsi="Tahoma" w:cs="Tahoma"/>
      <w:sz w:val="16"/>
      <w:szCs w:val="16"/>
    </w:rPr>
  </w:style>
  <w:style w:type="character" w:customStyle="1" w:styleId="Car1Char">
    <w:name w:val="Car1 Char"/>
    <w:rPr>
      <w:rFonts w:ascii="Arial" w:hAnsi="Arial" w:cs="Arial"/>
      <w:b/>
      <w:bCs/>
      <w:sz w:val="28"/>
      <w:lang w:val="es-MX" w:eastAsia="en-US" w:bidi="ar-SA"/>
    </w:rPr>
  </w:style>
  <w:style w:type="character" w:customStyle="1" w:styleId="CarChar">
    <w:name w:val="Car Char"/>
    <w:rPr>
      <w:rFonts w:ascii="Arial" w:hAnsi="Arial" w:cs="Arial"/>
      <w:b/>
      <w:bCs/>
      <w:sz w:val="24"/>
      <w:lang w:val="es-PE" w:eastAsia="en-US" w:bidi="ar-SA"/>
    </w:rPr>
  </w:style>
  <w:style w:type="paragraph" w:customStyle="1" w:styleId="Epgrafe">
    <w:name w:val="Epígrafe"/>
    <w:basedOn w:val="Normal"/>
    <w:next w:val="Normal"/>
    <w:qFormat/>
    <w:rsid w:val="00907CBA"/>
    <w:rPr>
      <w:b/>
      <w:bCs/>
      <w:szCs w:val="20"/>
    </w:rPr>
  </w:style>
  <w:style w:type="paragraph" w:customStyle="1" w:styleId="EstiloIzquierda4255pto">
    <w:name w:val="Estilo Izquierda:  42.55 pto"/>
    <w:basedOn w:val="Normal"/>
    <w:pPr>
      <w:ind w:left="851"/>
    </w:pPr>
  </w:style>
  <w:style w:type="paragraph" w:styleId="Textocomentario">
    <w:name w:val="annotation text"/>
    <w:basedOn w:val="Normal"/>
    <w:link w:val="TextocomentarioCar"/>
    <w:rsid w:val="00907CBA"/>
    <w:rPr>
      <w:szCs w:val="20"/>
      <w:lang w:val="x-none"/>
    </w:rPr>
  </w:style>
  <w:style w:type="paragraph" w:styleId="Sangra2detindependiente">
    <w:name w:val="Body Text Indent 2"/>
    <w:basedOn w:val="Normal"/>
    <w:pPr>
      <w:ind w:left="1728"/>
    </w:pPr>
  </w:style>
  <w:style w:type="character" w:customStyle="1" w:styleId="style1091">
    <w:name w:val="style1091"/>
    <w:rPr>
      <w:rFonts w:ascii="Verdana" w:hAnsi="Verdana" w:hint="default"/>
      <w:sz w:val="14"/>
      <w:szCs w:val="14"/>
    </w:rPr>
  </w:style>
  <w:style w:type="paragraph" w:styleId="Textoindependiente2">
    <w:name w:val="Body Text 2"/>
    <w:basedOn w:val="Normal"/>
    <w:rsid w:val="00907CBA"/>
    <w:pPr>
      <w:spacing w:after="120" w:line="480" w:lineRule="auto"/>
    </w:pPr>
  </w:style>
  <w:style w:type="paragraph" w:styleId="Asuntodelcomentario">
    <w:name w:val="annotation subject"/>
    <w:basedOn w:val="Textocomentario"/>
    <w:next w:val="Textocomentario"/>
    <w:semiHidden/>
    <w:rsid w:val="00907CBA"/>
    <w:rPr>
      <w:b/>
      <w:bCs/>
    </w:rPr>
  </w:style>
  <w:style w:type="paragraph" w:customStyle="1" w:styleId="Ttulo3ver1">
    <w:name w:val="Título 3 ver 1"/>
    <w:basedOn w:val="Ttulo3"/>
    <w:rsid w:val="00907CBA"/>
    <w:pPr>
      <w:tabs>
        <w:tab w:val="num" w:pos="360"/>
      </w:tabs>
      <w:ind w:left="360" w:hanging="360"/>
    </w:pPr>
  </w:style>
  <w:style w:type="paragraph" w:customStyle="1" w:styleId="Tabletext">
    <w:name w:val="Tabletext"/>
    <w:basedOn w:val="Normal"/>
    <w:rsid w:val="00907CBA"/>
    <w:pPr>
      <w:keepLines/>
      <w:widowControl w:val="0"/>
      <w:spacing w:after="120" w:line="240" w:lineRule="atLeast"/>
    </w:pPr>
    <w:rPr>
      <w:szCs w:val="20"/>
      <w:lang w:val="es-ES_tradnl" w:eastAsia="en-US"/>
    </w:rPr>
  </w:style>
  <w:style w:type="paragraph" w:styleId="Textonotaalfinal">
    <w:name w:val="endnote text"/>
    <w:basedOn w:val="Normal"/>
    <w:link w:val="TextonotaalfinalCar"/>
    <w:rsid w:val="00003F1C"/>
    <w:rPr>
      <w:rFonts w:ascii="Tahoma" w:hAnsi="Tahoma"/>
      <w:szCs w:val="20"/>
      <w:lang w:val="x-none" w:eastAsia="en-US"/>
    </w:rPr>
  </w:style>
  <w:style w:type="character" w:customStyle="1" w:styleId="TextonotaalfinalCar">
    <w:name w:val="Texto nota al final Car"/>
    <w:link w:val="Textonotaalfinal"/>
    <w:rsid w:val="00003F1C"/>
    <w:rPr>
      <w:rFonts w:ascii="Tahoma" w:hAnsi="Tahoma"/>
      <w:lang w:eastAsia="en-US"/>
    </w:rPr>
  </w:style>
  <w:style w:type="character" w:styleId="Refdenotaalfinal">
    <w:name w:val="endnote reference"/>
    <w:rsid w:val="00003F1C"/>
    <w:rPr>
      <w:vertAlign w:val="superscript"/>
    </w:rPr>
  </w:style>
  <w:style w:type="paragraph" w:customStyle="1" w:styleId="Estilo1">
    <w:name w:val="Estilo1"/>
    <w:basedOn w:val="Normal"/>
    <w:next w:val="Normal"/>
    <w:rsid w:val="00006A30"/>
    <w:pPr>
      <w:numPr>
        <w:numId w:val="4"/>
      </w:numPr>
    </w:pPr>
    <w:rPr>
      <w:rFonts w:cs="Arial"/>
      <w:sz w:val="24"/>
    </w:rPr>
  </w:style>
  <w:style w:type="table" w:styleId="Tablaconcuadrcula">
    <w:name w:val="Table Grid"/>
    <w:basedOn w:val="Tablanormal"/>
    <w:rsid w:val="00907CBA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Ttulo3Car">
    <w:name w:val="Título 3 Car"/>
    <w:aliases w:val="Car Car1"/>
    <w:link w:val="Ttulo3"/>
    <w:rsid w:val="004E6506"/>
    <w:rPr>
      <w:rFonts w:ascii="Arial" w:hAnsi="Arial" w:cs="Arial"/>
      <w:b/>
      <w:bCs/>
      <w:sz w:val="26"/>
      <w:szCs w:val="26"/>
      <w:lang w:val="es-PE"/>
    </w:rPr>
  </w:style>
  <w:style w:type="character" w:customStyle="1" w:styleId="cmdname">
    <w:name w:val="cmdname"/>
    <w:basedOn w:val="Fuentedeprrafopredeter"/>
    <w:rsid w:val="001B4608"/>
  </w:style>
  <w:style w:type="paragraph" w:styleId="Prrafodelista">
    <w:name w:val="List Paragraph"/>
    <w:basedOn w:val="Normal"/>
    <w:uiPriority w:val="34"/>
    <w:qFormat/>
    <w:rsid w:val="003069F1"/>
    <w:pPr>
      <w:ind w:left="708"/>
    </w:pPr>
  </w:style>
  <w:style w:type="paragraph" w:styleId="Revisin">
    <w:name w:val="Revision"/>
    <w:hidden/>
    <w:uiPriority w:val="99"/>
    <w:semiHidden/>
    <w:rsid w:val="007965E9"/>
    <w:rPr>
      <w:rFonts w:ascii="Tahoma" w:hAnsi="Tahoma"/>
      <w:sz w:val="18"/>
      <w:lang w:val="es-ES" w:eastAsia="en-US"/>
    </w:rPr>
  </w:style>
  <w:style w:type="paragraph" w:customStyle="1" w:styleId="InfoBlue0">
    <w:name w:val="InfoBlue"/>
    <w:basedOn w:val="Normal"/>
    <w:next w:val="Textoindependiente"/>
    <w:autoRedefine/>
    <w:rsid w:val="00907CBA"/>
    <w:pPr>
      <w:widowControl w:val="0"/>
      <w:spacing w:after="120" w:line="240" w:lineRule="atLeast"/>
      <w:ind w:left="720"/>
    </w:pPr>
    <w:rPr>
      <w:rFonts w:cs="Arial"/>
      <w:color w:val="0000FF"/>
      <w:lang w:eastAsia="en-US"/>
    </w:rPr>
  </w:style>
  <w:style w:type="paragraph" w:customStyle="1" w:styleId="Comment">
    <w:name w:val="Comment"/>
    <w:basedOn w:val="Normal"/>
    <w:rsid w:val="0059699B"/>
    <w:pPr>
      <w:widowControl w:val="0"/>
      <w:autoSpaceDE w:val="0"/>
      <w:autoSpaceDN w:val="0"/>
      <w:adjustRightInd w:val="0"/>
      <w:spacing w:after="120"/>
    </w:pPr>
    <w:rPr>
      <w:rFonts w:ascii="Times New Roman" w:hAnsi="Times New Roman"/>
      <w:i/>
      <w:iCs/>
      <w:color w:val="000080"/>
      <w:lang w:val="en-US"/>
    </w:rPr>
  </w:style>
  <w:style w:type="paragraph" w:customStyle="1" w:styleId="Normalver1">
    <w:name w:val="Normal ver 1"/>
    <w:basedOn w:val="Normal"/>
    <w:rsid w:val="00907CBA"/>
    <w:pPr>
      <w:ind w:left="708"/>
    </w:pPr>
  </w:style>
  <w:style w:type="paragraph" w:customStyle="1" w:styleId="Ttulo3ver1Car">
    <w:name w:val="Título 3 ver 1 Car"/>
    <w:basedOn w:val="Ttulo3"/>
    <w:rsid w:val="00907CBA"/>
  </w:style>
  <w:style w:type="paragraph" w:customStyle="1" w:styleId="Normalver2">
    <w:name w:val="Normal ver 2"/>
    <w:basedOn w:val="Normalver1"/>
    <w:rsid w:val="00907CBA"/>
    <w:rPr>
      <w:rFonts w:cs="Arial"/>
    </w:rPr>
  </w:style>
  <w:style w:type="paragraph" w:customStyle="1" w:styleId="Normalver3">
    <w:name w:val="Normal ver 3"/>
    <w:basedOn w:val="Normalver2"/>
    <w:rsid w:val="00907CBA"/>
    <w:pPr>
      <w:jc w:val="both"/>
    </w:pPr>
  </w:style>
  <w:style w:type="paragraph" w:customStyle="1" w:styleId="Bullet1">
    <w:name w:val="Bullet 1"/>
    <w:basedOn w:val="Normal"/>
    <w:rsid w:val="00907CBA"/>
    <w:pPr>
      <w:numPr>
        <w:numId w:val="13"/>
      </w:numPr>
      <w:spacing w:after="120"/>
    </w:pPr>
  </w:style>
  <w:style w:type="paragraph" w:customStyle="1" w:styleId="ContinuarTitulo2">
    <w:name w:val="Continuar Titulo 2"/>
    <w:basedOn w:val="Normal"/>
    <w:rsid w:val="00907CBA"/>
    <w:pPr>
      <w:ind w:left="360"/>
      <w:jc w:val="both"/>
      <w:outlineLvl w:val="1"/>
    </w:pPr>
    <w:rPr>
      <w:lang w:val="es-ES_tradnl"/>
    </w:rPr>
  </w:style>
  <w:style w:type="paragraph" w:customStyle="1" w:styleId="Ttulo3ver2">
    <w:name w:val="Título 3 ver 2"/>
    <w:basedOn w:val="Ttulo3ver1Car"/>
    <w:rsid w:val="00907CBA"/>
    <w:pPr>
      <w:numPr>
        <w:ilvl w:val="1"/>
        <w:numId w:val="12"/>
      </w:numPr>
      <w:tabs>
        <w:tab w:val="clear" w:pos="1080"/>
      </w:tabs>
      <w:ind w:left="720"/>
      <w:jc w:val="both"/>
    </w:pPr>
  </w:style>
  <w:style w:type="paragraph" w:customStyle="1" w:styleId="CM26">
    <w:name w:val="CM26"/>
    <w:basedOn w:val="Normal"/>
    <w:next w:val="Normal"/>
    <w:rsid w:val="00907CBA"/>
    <w:pPr>
      <w:widowControl w:val="0"/>
      <w:autoSpaceDE w:val="0"/>
      <w:autoSpaceDN w:val="0"/>
      <w:adjustRightInd w:val="0"/>
      <w:spacing w:after="233"/>
      <w:jc w:val="both"/>
    </w:pPr>
  </w:style>
  <w:style w:type="paragraph" w:customStyle="1" w:styleId="sangria01">
    <w:name w:val="sangria 01"/>
    <w:basedOn w:val="Ttulo3ver1Car"/>
    <w:rsid w:val="00907CBA"/>
    <w:pPr>
      <w:numPr>
        <w:ilvl w:val="0"/>
        <w:numId w:val="14"/>
      </w:numPr>
      <w:spacing w:line="360" w:lineRule="auto"/>
    </w:pPr>
    <w:rPr>
      <w:u w:val="single"/>
    </w:rPr>
  </w:style>
  <w:style w:type="paragraph" w:customStyle="1" w:styleId="Ttulo3ver10CarCar">
    <w:name w:val="Título 3 ver 10 Car Car"/>
    <w:basedOn w:val="Ttulo3ver1Car"/>
    <w:rsid w:val="00907CBA"/>
  </w:style>
  <w:style w:type="character" w:customStyle="1" w:styleId="CarCar">
    <w:name w:val="Car Car"/>
    <w:rsid w:val="00907CBA"/>
    <w:rPr>
      <w:rFonts w:ascii="Arial" w:hAnsi="Arial" w:cs="Arial"/>
      <w:b/>
      <w:bCs/>
      <w:sz w:val="26"/>
      <w:szCs w:val="26"/>
      <w:lang w:val="es-ES" w:eastAsia="es-ES" w:bidi="ar-SA"/>
    </w:rPr>
  </w:style>
  <w:style w:type="character" w:customStyle="1" w:styleId="Ttulo3ver1CarCar">
    <w:name w:val="Título 3 ver 1 Car Car"/>
    <w:basedOn w:val="CarCar"/>
    <w:rsid w:val="00907CBA"/>
    <w:rPr>
      <w:rFonts w:ascii="Arial" w:hAnsi="Arial" w:cs="Arial"/>
      <w:b/>
      <w:bCs/>
      <w:sz w:val="26"/>
      <w:szCs w:val="26"/>
      <w:lang w:val="es-ES" w:eastAsia="es-ES" w:bidi="ar-SA"/>
    </w:rPr>
  </w:style>
  <w:style w:type="character" w:customStyle="1" w:styleId="Ttulo3ver10CarCarCar">
    <w:name w:val="Título 3 ver 10 Car Car Car"/>
    <w:basedOn w:val="Ttulo3ver1CarCar"/>
    <w:rsid w:val="00907CBA"/>
    <w:rPr>
      <w:rFonts w:ascii="Arial" w:hAnsi="Arial" w:cs="Arial"/>
      <w:b/>
      <w:bCs/>
      <w:sz w:val="26"/>
      <w:szCs w:val="26"/>
      <w:lang w:val="es-ES" w:eastAsia="es-ES" w:bidi="ar-SA"/>
    </w:rPr>
  </w:style>
  <w:style w:type="character" w:customStyle="1" w:styleId="Ttulo3ver1CarCar1">
    <w:name w:val="Título 3 ver 1 Car Car1"/>
    <w:rsid w:val="00907CBA"/>
    <w:rPr>
      <w:rFonts w:ascii="Arial" w:hAnsi="Arial" w:cs="Arial"/>
      <w:b/>
      <w:bCs/>
      <w:sz w:val="26"/>
      <w:szCs w:val="26"/>
      <w:lang w:val="es-ES" w:eastAsia="es-ES" w:bidi="ar-SA"/>
    </w:rPr>
  </w:style>
  <w:style w:type="paragraph" w:customStyle="1" w:styleId="P1">
    <w:name w:val="P1"/>
    <w:basedOn w:val="Normal"/>
    <w:rsid w:val="00907CBA"/>
  </w:style>
  <w:style w:type="paragraph" w:customStyle="1" w:styleId="P2">
    <w:name w:val="P2"/>
    <w:basedOn w:val="Normal"/>
    <w:rsid w:val="00907CBA"/>
    <w:pPr>
      <w:ind w:left="340"/>
    </w:pPr>
  </w:style>
  <w:style w:type="paragraph" w:customStyle="1" w:styleId="Tabla">
    <w:name w:val="Tabla"/>
    <w:basedOn w:val="Normal"/>
    <w:rsid w:val="00907CBA"/>
    <w:pPr>
      <w:spacing w:line="360" w:lineRule="auto"/>
    </w:pPr>
    <w:rPr>
      <w:rFonts w:ascii="Arial Narrow" w:hAnsi="Arial Narrow"/>
      <w:b/>
      <w:noProof/>
      <w:szCs w:val="20"/>
      <w:lang w:val="es-ES_tradnl"/>
    </w:rPr>
  </w:style>
  <w:style w:type="paragraph" w:customStyle="1" w:styleId="Encabezadoh">
    <w:name w:val="Encabezado.h"/>
    <w:basedOn w:val="Normal"/>
    <w:rsid w:val="00907CBA"/>
    <w:pPr>
      <w:tabs>
        <w:tab w:val="center" w:pos="4252"/>
        <w:tab w:val="right" w:pos="8504"/>
      </w:tabs>
      <w:ind w:left="873"/>
      <w:jc w:val="both"/>
    </w:pPr>
    <w:rPr>
      <w:rFonts w:ascii="Garamond" w:hAnsi="Garamond"/>
      <w:sz w:val="23"/>
      <w:szCs w:val="20"/>
      <w:lang w:val="es-ES_tradnl"/>
    </w:rPr>
  </w:style>
  <w:style w:type="paragraph" w:customStyle="1" w:styleId="Estilo1Arial10ptIzquierda063cmDerecha038cm">
    <w:name w:val="Estilo 1 Arial 10 pt Izquierda:  0.63 cm Derecha:  0.38 cm"/>
    <w:basedOn w:val="Normal"/>
    <w:rsid w:val="00907CBA"/>
    <w:pPr>
      <w:ind w:left="360" w:right="214"/>
    </w:pPr>
    <w:rPr>
      <w:szCs w:val="20"/>
    </w:rPr>
  </w:style>
  <w:style w:type="character" w:customStyle="1" w:styleId="Ttulo5Car">
    <w:name w:val="Título 5 Car"/>
    <w:link w:val="Ttulo5"/>
    <w:rsid w:val="00907CBA"/>
    <w:rPr>
      <w:rFonts w:ascii="Calibri" w:hAnsi="Calibri"/>
      <w:b/>
      <w:bCs/>
      <w:i/>
      <w:iCs/>
      <w:sz w:val="26"/>
      <w:szCs w:val="26"/>
      <w:lang w:val="es-PE"/>
    </w:rPr>
  </w:style>
  <w:style w:type="character" w:customStyle="1" w:styleId="EncabezadoCar">
    <w:name w:val="Encabezado Car"/>
    <w:aliases w:val="h Car,encabezado Car"/>
    <w:link w:val="Encabezado"/>
    <w:rsid w:val="000061E6"/>
    <w:rPr>
      <w:rFonts w:ascii="Arial" w:hAnsi="Arial"/>
      <w:szCs w:val="24"/>
      <w:lang w:eastAsia="es-ES"/>
    </w:rPr>
  </w:style>
  <w:style w:type="character" w:customStyle="1" w:styleId="TextocomentarioCar">
    <w:name w:val="Texto comentario Car"/>
    <w:link w:val="Textocomentario"/>
    <w:rsid w:val="001F1BAE"/>
    <w:rPr>
      <w:rFonts w:ascii="Arial" w:hAnsi="Arial"/>
      <w:lang w:eastAsia="es-ES"/>
    </w:rPr>
  </w:style>
  <w:style w:type="character" w:customStyle="1" w:styleId="Ttulo4Car">
    <w:name w:val="Título 4 Car"/>
    <w:link w:val="Ttulo4"/>
    <w:rsid w:val="001F1BAE"/>
    <w:rPr>
      <w:rFonts w:ascii="Arial" w:hAnsi="Arial"/>
      <w:b/>
      <w:bCs/>
      <w:sz w:val="32"/>
      <w:szCs w:val="24"/>
      <w:u w:val="single"/>
      <w:lang w:eastAsia="es-ES"/>
    </w:rPr>
  </w:style>
  <w:style w:type="paragraph" w:customStyle="1" w:styleId="para">
    <w:name w:val="para"/>
    <w:basedOn w:val="Normal"/>
    <w:rsid w:val="00052FB9"/>
    <w:pPr>
      <w:spacing w:before="100" w:beforeAutospacing="1" w:after="100" w:afterAutospacing="1"/>
    </w:pPr>
    <w:rPr>
      <w:rFonts w:ascii="Times New Roman" w:hAnsi="Times New Roman"/>
      <w:sz w:val="24"/>
      <w:lang w:eastAsia="es-PE"/>
    </w:rPr>
  </w:style>
  <w:style w:type="character" w:customStyle="1" w:styleId="ui">
    <w:name w:val="ui"/>
    <w:rsid w:val="00052FB9"/>
  </w:style>
  <w:style w:type="character" w:customStyle="1" w:styleId="apple-converted-space">
    <w:name w:val="apple-converted-space"/>
    <w:rsid w:val="00052FB9"/>
  </w:style>
  <w:style w:type="paragraph" w:customStyle="1" w:styleId="Cartula1">
    <w:name w:val="Carátula 1"/>
    <w:basedOn w:val="Normal"/>
    <w:rsid w:val="001A1B9F"/>
    <w:pPr>
      <w:spacing w:after="200" w:line="276" w:lineRule="auto"/>
      <w:jc w:val="center"/>
    </w:pPr>
    <w:rPr>
      <w:rFonts w:cs="Arial"/>
      <w:b/>
      <w:sz w:val="40"/>
      <w:szCs w:val="20"/>
      <w:lang w:val="es-ES"/>
    </w:rPr>
  </w:style>
  <w:style w:type="paragraph" w:customStyle="1" w:styleId="TableText0">
    <w:name w:val="Table Text"/>
    <w:basedOn w:val="Normal"/>
    <w:link w:val="TableTextChar"/>
    <w:rsid w:val="00423D22"/>
    <w:pPr>
      <w:spacing w:before="60" w:after="80"/>
    </w:pPr>
    <w:rPr>
      <w:lang w:val="en-CA" w:eastAsia="en-US"/>
    </w:rPr>
  </w:style>
  <w:style w:type="character" w:customStyle="1" w:styleId="TableTextChar">
    <w:name w:val="Table Text Char"/>
    <w:link w:val="TableText0"/>
    <w:uiPriority w:val="99"/>
    <w:locked/>
    <w:rsid w:val="00423D22"/>
    <w:rPr>
      <w:rFonts w:ascii="Arial" w:hAnsi="Arial"/>
      <w:szCs w:val="24"/>
      <w:lang w:val="en-CA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28522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566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header" Target="header1.xml"/><Relationship Id="rId3" Type="http://schemas.openxmlformats.org/officeDocument/2006/relationships/customXml" Target="../customXml/item3.xml"/><Relationship Id="rId21" Type="http://schemas.openxmlformats.org/officeDocument/2006/relationships/footer" Target="footer2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header" Target="header2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9.jp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fanny\est&#225;ndares\plantillaGTSI.dot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8A049049752375468B8E3E99FCF016A6" ma:contentTypeVersion="15" ma:contentTypeDescription="Crear nuevo documento." ma:contentTypeScope="" ma:versionID="c750cc2c894aaea745311139b8ba850a">
  <xsd:schema xmlns:xsd="http://www.w3.org/2001/XMLSchema" xmlns:xs="http://www.w3.org/2001/XMLSchema" xmlns:p="http://schemas.microsoft.com/office/2006/metadata/properties" xmlns:ns2="adf30ae4-5347-4624-9404-19fe9824dbe1" xmlns:ns3="de6f8cb8-2040-435d-9779-64d0a72ea3ea" targetNamespace="http://schemas.microsoft.com/office/2006/metadata/properties" ma:root="true" ma:fieldsID="5d2e095f8df8158a385077ef99d331ad" ns2:_="" ns3:_="">
    <xsd:import namespace="adf30ae4-5347-4624-9404-19fe9824dbe1"/>
    <xsd:import namespace="de6f8cb8-2040-435d-9779-64d0a72ea3ea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Tags" minOccurs="0"/>
                <xsd:element ref="ns2:MediaLengthInSeconds" minOccurs="0"/>
                <xsd:element ref="ns2:MediaServiceAutoKeyPoints" minOccurs="0"/>
                <xsd:element ref="ns2:MediaServiceKeyPoint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2:lcf76f155ced4ddcb4097134ff3c332f" minOccurs="0"/>
                <xsd:element ref="ns3:TaxCatchAl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df30ae4-5347-4624-9404-19fe9824dbe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LengthInSeconds" ma:index="12" nillable="true" ma:displayName="MediaLengthInSeconds" ma:hidden="true" ma:internalName="MediaLengthInSeconds" ma:readOnly="true">
      <xsd:simpleType>
        <xsd:restriction base="dms:Unknown"/>
      </xsd:simpleType>
    </xsd:element>
    <xsd:element name="MediaServiceAutoKeyPoints" ma:index="13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4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21" nillable="true" ma:taxonomy="true" ma:internalName="lcf76f155ced4ddcb4097134ff3c332f" ma:taxonomyFieldName="MediaServiceImageTags" ma:displayName="Etiquetas de imagen" ma:readOnly="false" ma:fieldId="{5cf76f15-5ced-4ddc-b409-7134ff3c332f}" ma:taxonomyMulti="true" ma:sspId="73583e55-2a5e-42fb-a2c0-120f01cfa11b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e6f8cb8-2040-435d-9779-64d0a72ea3ea" elementFormDefault="qualified">
    <xsd:import namespace="http://schemas.microsoft.com/office/2006/documentManagement/types"/>
    <xsd:import namespace="http://schemas.microsoft.com/office/infopath/2007/PartnerControls"/>
    <xsd:element name="SharedWithUsers" ma:index="18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TaxCatchAll" ma:index="22" nillable="true" ma:displayName="Taxonomy Catch All Column" ma:hidden="true" ma:list="{010fa35a-d4f4-47ef-ad0f-f98055626371}" ma:internalName="TaxCatchAll" ma:showField="CatchAllData" ma:web="de6f8cb8-2040-435d-9779-64d0a72ea3ea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adf30ae4-5347-4624-9404-19fe9824dbe1">
      <Terms xmlns="http://schemas.microsoft.com/office/infopath/2007/PartnerControls"/>
    </lcf76f155ced4ddcb4097134ff3c332f>
    <TaxCatchAll xmlns="de6f8cb8-2040-435d-9779-64d0a72ea3ea" xsi:nil="true"/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9981999-46F1-4658-8C1F-F04772070809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953C3D3E-7CC8-44B5-A587-CCA0945D516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df30ae4-5347-4624-9404-19fe9824dbe1"/>
    <ds:schemaRef ds:uri="de6f8cb8-2040-435d-9779-64d0a72ea3e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44DE8472-F9CF-4195-AD75-79E0AB5D0390}">
  <ds:schemaRefs>
    <ds:schemaRef ds:uri="http://schemas.microsoft.com/office/2006/metadata/properties"/>
    <ds:schemaRef ds:uri="http://schemas.microsoft.com/office/infopath/2007/PartnerControls"/>
    <ds:schemaRef ds:uri="adf30ae4-5347-4624-9404-19fe9824dbe1"/>
    <ds:schemaRef ds:uri="de6f8cb8-2040-435d-9779-64d0a72ea3ea"/>
  </ds:schemaRefs>
</ds:datastoreItem>
</file>

<file path=customXml/itemProps4.xml><?xml version="1.0" encoding="utf-8"?>
<ds:datastoreItem xmlns:ds="http://schemas.openxmlformats.org/officeDocument/2006/customXml" ds:itemID="{29E509A2-9E2B-4FE7-8165-C2C33ECF0A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plantillaGTSI.dot</Template>
  <TotalTime>276</TotalTime>
  <Pages>7</Pages>
  <Words>631</Words>
  <Characters>3475</Characters>
  <Application>Microsoft Office Word</Application>
  <DocSecurity>0</DocSecurity>
  <Lines>28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Documento</vt:lpstr>
    </vt:vector>
  </TitlesOfParts>
  <Company>Avatar Srl.</Company>
  <LinksUpToDate>false</LinksUpToDate>
  <CharactersWithSpaces>4098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Documento</dc:title>
  <dc:subject>Nombre del Sistema</dc:subject>
  <dc:creator>Desarrollador 3 AOP</dc:creator>
  <cp:keywords/>
  <dc:description/>
  <cp:lastModifiedBy>SERVICIODE AYUDA6</cp:lastModifiedBy>
  <cp:revision>5</cp:revision>
  <cp:lastPrinted>2022-11-04T05:28:00Z</cp:lastPrinted>
  <dcterms:created xsi:type="dcterms:W3CDTF">2017-11-10T15:23:00Z</dcterms:created>
  <dcterms:modified xsi:type="dcterms:W3CDTF">2022-11-08T15:03:00Z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0x0101008A049049752375468B8E3E99FCF016A6</vt:lpwstr>
  </property>
  <property fmtid="{D5CDD505-2E9C-101B-9397-08002B2CF9AE}" pid="3" name="MediaServiceImageTags">
    <vt:lpwstr/>
  </property>
</Properties>
</file>